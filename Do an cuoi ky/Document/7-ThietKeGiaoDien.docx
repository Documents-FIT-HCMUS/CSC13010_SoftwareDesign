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1D9F46" w14:textId="77777777" w:rsidR="003548A8" w:rsidRDefault="003548A8" w:rsidP="003548A8">
      <w:pPr>
        <w:rPr>
          <w:lang w:val="en-US"/>
        </w:rPr>
      </w:pPr>
    </w:p>
    <w:p w14:paraId="2B1D9F47" w14:textId="77777777" w:rsidR="00301562" w:rsidRDefault="00301562" w:rsidP="003548A8">
      <w:pPr>
        <w:rPr>
          <w:lang w:val="en-US"/>
        </w:rPr>
      </w:pPr>
    </w:p>
    <w:p w14:paraId="2B1D9F48" w14:textId="77777777" w:rsidR="00301562" w:rsidRDefault="00301562" w:rsidP="003548A8">
      <w:pPr>
        <w:rPr>
          <w:lang w:val="en-US"/>
        </w:rPr>
      </w:pPr>
    </w:p>
    <w:p w14:paraId="2B1D9F49" w14:textId="77777777" w:rsidR="00301562" w:rsidRDefault="00301562" w:rsidP="003548A8">
      <w:pPr>
        <w:rPr>
          <w:lang w:val="en-US"/>
        </w:rPr>
      </w:pPr>
    </w:p>
    <w:p w14:paraId="2B1D9F4A" w14:textId="77777777" w:rsidR="00301562" w:rsidRDefault="00301562" w:rsidP="003548A8">
      <w:pPr>
        <w:rPr>
          <w:lang w:val="en-US"/>
        </w:rPr>
      </w:pPr>
    </w:p>
    <w:p w14:paraId="2B1D9F4B" w14:textId="77777777" w:rsidR="00301562" w:rsidRDefault="00301562" w:rsidP="003548A8">
      <w:pPr>
        <w:rPr>
          <w:lang w:val="en-US"/>
        </w:rPr>
      </w:pPr>
    </w:p>
    <w:p w14:paraId="2B1D9F4C" w14:textId="77777777" w:rsidR="00301562" w:rsidRDefault="00301562" w:rsidP="003548A8">
      <w:pPr>
        <w:rPr>
          <w:lang w:val="en-US"/>
        </w:rPr>
      </w:pPr>
    </w:p>
    <w:p w14:paraId="2B1D9F4D" w14:textId="77777777" w:rsidR="003548A8" w:rsidRPr="003548A8" w:rsidRDefault="003548A8" w:rsidP="003548A8">
      <w:pPr>
        <w:rPr>
          <w:lang w:val="en-US"/>
        </w:rPr>
      </w:pPr>
    </w:p>
    <w:p w14:paraId="2DE0D41D" w14:textId="77777777" w:rsidR="00337BE0" w:rsidRDefault="00C14AB8" w:rsidP="00337BE0">
      <w:pPr>
        <w:pStyle w:val="Tiu"/>
        <w:jc w:val="right"/>
        <w:rPr>
          <w:lang w:val="en-US"/>
        </w:rPr>
      </w:pPr>
      <w:r>
        <w:rPr>
          <w:lang w:val="en-US"/>
        </w:rPr>
        <w:t xml:space="preserve">Thiết kế </w:t>
      </w:r>
      <w:r w:rsidR="00767CB6">
        <w:rPr>
          <w:lang w:val="en-US"/>
        </w:rPr>
        <w:t>giao diện</w:t>
      </w:r>
    </w:p>
    <w:p w14:paraId="50454D53" w14:textId="4DCF89A8" w:rsidR="00337BE0" w:rsidRDefault="00337BE0" w:rsidP="00337BE0">
      <w:pPr>
        <w:pStyle w:val="Tiu"/>
        <w:jc w:val="right"/>
        <w:rPr>
          <w:lang w:val="en-US"/>
        </w:rPr>
      </w:pPr>
      <w:r w:rsidRPr="00666C4F">
        <w:rPr>
          <w:lang w:val="en-US"/>
        </w:rPr>
        <w:t>Phần mềm quản lý bán vé chuyến bay</w:t>
      </w:r>
    </w:p>
    <w:p w14:paraId="2B1D9F4E" w14:textId="0DB4465E" w:rsidR="00D234F3" w:rsidRDefault="00D234F3" w:rsidP="007A1DE8">
      <w:pPr>
        <w:pStyle w:val="Tiu"/>
        <w:jc w:val="right"/>
        <w:rPr>
          <w:lang w:val="en-US"/>
        </w:rPr>
      </w:pPr>
    </w:p>
    <w:p w14:paraId="2B1D9F4F" w14:textId="77777777" w:rsidR="007A1DE8" w:rsidRPr="007A1DE8" w:rsidRDefault="007A1DE8" w:rsidP="007A1DE8">
      <w:pPr>
        <w:rPr>
          <w:lang w:val="en-US"/>
        </w:rPr>
      </w:pPr>
    </w:p>
    <w:p w14:paraId="2B1D9F50" w14:textId="2A6947DA" w:rsidR="007A1DE8" w:rsidRPr="004F167E" w:rsidRDefault="007A1DE8" w:rsidP="007A1DE8">
      <w:pPr>
        <w:jc w:val="right"/>
        <w:rPr>
          <w:rFonts w:ascii="Arial" w:hAnsi="Arial"/>
          <w:sz w:val="34"/>
          <w:szCs w:val="30"/>
          <w:lang w:val="en-US"/>
        </w:rPr>
      </w:pPr>
      <w:r w:rsidRPr="007A1DE8">
        <w:rPr>
          <w:rFonts w:ascii="Arial" w:hAnsi="Arial"/>
          <w:sz w:val="34"/>
          <w:szCs w:val="30"/>
          <w:lang w:val="en-US"/>
        </w:rPr>
        <w:t xml:space="preserve">Version </w:t>
      </w:r>
      <w:r w:rsidR="004F167E">
        <w:rPr>
          <w:rFonts w:ascii="Arial" w:hAnsi="Arial"/>
          <w:sz w:val="34"/>
          <w:szCs w:val="30"/>
          <w:lang w:val="en-US"/>
        </w:rPr>
        <w:t>1.0</w:t>
      </w:r>
    </w:p>
    <w:p w14:paraId="2B1D9F51" w14:textId="77777777" w:rsidR="00D234F3" w:rsidRDefault="00D234F3">
      <w:pPr>
        <w:pStyle w:val="Tiu"/>
        <w:jc w:val="both"/>
        <w:rPr>
          <w:lang w:val="en-US"/>
        </w:rPr>
      </w:pPr>
    </w:p>
    <w:p w14:paraId="2B1D9F52" w14:textId="77777777" w:rsidR="003548A8" w:rsidRDefault="003548A8" w:rsidP="003548A8">
      <w:pPr>
        <w:rPr>
          <w:lang w:val="en-US"/>
        </w:rPr>
      </w:pPr>
    </w:p>
    <w:p w14:paraId="2B1D9F53" w14:textId="77777777" w:rsidR="00301562" w:rsidRDefault="00301562" w:rsidP="003548A8">
      <w:pPr>
        <w:rPr>
          <w:lang w:val="en-US"/>
        </w:rPr>
      </w:pPr>
    </w:p>
    <w:p w14:paraId="2B1D9F54" w14:textId="77777777" w:rsidR="00301562" w:rsidRDefault="00301562" w:rsidP="003548A8">
      <w:pPr>
        <w:rPr>
          <w:lang w:val="en-US"/>
        </w:rPr>
      </w:pPr>
    </w:p>
    <w:p w14:paraId="2B1D9F55" w14:textId="77777777" w:rsidR="00301562" w:rsidRDefault="00301562" w:rsidP="003548A8">
      <w:pPr>
        <w:rPr>
          <w:lang w:val="en-US"/>
        </w:rPr>
      </w:pPr>
    </w:p>
    <w:p w14:paraId="2B1D9F56" w14:textId="77777777" w:rsidR="00301562" w:rsidRDefault="00301562" w:rsidP="003548A8">
      <w:pPr>
        <w:rPr>
          <w:lang w:val="en-US"/>
        </w:rPr>
      </w:pPr>
    </w:p>
    <w:p w14:paraId="2B1D9F57" w14:textId="77777777" w:rsidR="00301562" w:rsidRDefault="00301562" w:rsidP="003548A8">
      <w:pPr>
        <w:rPr>
          <w:lang w:val="en-US"/>
        </w:rPr>
      </w:pPr>
    </w:p>
    <w:p w14:paraId="2B1D9F58" w14:textId="77777777" w:rsidR="00301562" w:rsidRDefault="00301562" w:rsidP="003548A8">
      <w:pPr>
        <w:rPr>
          <w:lang w:val="en-US"/>
        </w:rPr>
      </w:pPr>
    </w:p>
    <w:p w14:paraId="2B1D9F59" w14:textId="77777777" w:rsidR="00301562" w:rsidRDefault="00301562" w:rsidP="003548A8">
      <w:pPr>
        <w:rPr>
          <w:lang w:val="en-US"/>
        </w:rPr>
      </w:pPr>
    </w:p>
    <w:p w14:paraId="2B1D9F5A" w14:textId="77777777" w:rsidR="00301562" w:rsidRDefault="00301562" w:rsidP="003548A8">
      <w:pPr>
        <w:rPr>
          <w:lang w:val="en-US"/>
        </w:rPr>
      </w:pPr>
    </w:p>
    <w:p w14:paraId="2B1D9F5B" w14:textId="77777777" w:rsidR="003548A8" w:rsidRDefault="003548A8" w:rsidP="003548A8">
      <w:pPr>
        <w:rPr>
          <w:lang w:val="en-US"/>
        </w:rPr>
      </w:pPr>
    </w:p>
    <w:p w14:paraId="2B1D9F5C" w14:textId="77777777" w:rsidR="003548A8" w:rsidRDefault="003548A8" w:rsidP="003548A8">
      <w:pPr>
        <w:rPr>
          <w:lang w:val="en-US"/>
        </w:rPr>
      </w:pPr>
    </w:p>
    <w:p w14:paraId="2B1D9F5D" w14:textId="77777777" w:rsidR="003548A8" w:rsidRDefault="003548A8" w:rsidP="003548A8">
      <w:pPr>
        <w:rPr>
          <w:lang w:val="en-US"/>
        </w:rPr>
      </w:pPr>
    </w:p>
    <w:p w14:paraId="2B1D9F5E" w14:textId="77777777" w:rsidR="003548A8" w:rsidRDefault="003548A8" w:rsidP="003548A8">
      <w:pPr>
        <w:rPr>
          <w:lang w:val="en-US"/>
        </w:rPr>
      </w:pPr>
    </w:p>
    <w:p w14:paraId="2B1D9F5F" w14:textId="77777777" w:rsidR="003548A8" w:rsidRDefault="003548A8" w:rsidP="003548A8">
      <w:pPr>
        <w:rPr>
          <w:lang w:val="en-US"/>
        </w:rPr>
      </w:pPr>
    </w:p>
    <w:p w14:paraId="2B1D9F60" w14:textId="77777777" w:rsidR="003548A8" w:rsidRPr="003548A8" w:rsidRDefault="003548A8" w:rsidP="003548A8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3548A8">
        <w:rPr>
          <w:rFonts w:ascii="Arial" w:hAnsi="Arial" w:cs="Arial"/>
          <w:sz w:val="30"/>
          <w:szCs w:val="30"/>
          <w:lang w:val="en-US"/>
        </w:rPr>
        <w:t>Sinh viên thực hiện:</w:t>
      </w:r>
    </w:p>
    <w:p w14:paraId="7E76A27E" w14:textId="77777777" w:rsidR="008F7BDF" w:rsidRPr="00666C4F" w:rsidRDefault="008F7BDF" w:rsidP="008F7BDF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666C4F">
        <w:rPr>
          <w:rFonts w:ascii="Arial" w:hAnsi="Arial" w:cs="Arial"/>
          <w:sz w:val="30"/>
          <w:szCs w:val="30"/>
          <w:lang w:val="en-US"/>
        </w:rPr>
        <w:t>19120383 – Huỳnh Tấn Thọ</w:t>
      </w:r>
    </w:p>
    <w:p w14:paraId="2844BCCD" w14:textId="77777777" w:rsidR="008F7BDF" w:rsidRPr="00666C4F" w:rsidRDefault="008F7BDF" w:rsidP="008F7BDF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666C4F">
        <w:rPr>
          <w:rFonts w:ascii="Arial" w:hAnsi="Arial" w:cs="Arial"/>
          <w:sz w:val="30"/>
          <w:szCs w:val="30"/>
          <w:lang w:val="en-US"/>
        </w:rPr>
        <w:t>19120426 – Phan Đặng Diễm Uyên</w:t>
      </w:r>
    </w:p>
    <w:p w14:paraId="700BD638" w14:textId="77777777" w:rsidR="008F7BDF" w:rsidRPr="003548A8" w:rsidRDefault="008F7BDF" w:rsidP="008F7BDF">
      <w:pPr>
        <w:jc w:val="center"/>
        <w:rPr>
          <w:sz w:val="30"/>
          <w:szCs w:val="30"/>
          <w:lang w:val="en-US"/>
        </w:rPr>
        <w:sectPr w:rsidR="008F7BDF" w:rsidRPr="003548A8" w:rsidSect="00301562">
          <w:headerReference w:type="default" r:id="rId7"/>
          <w:footerReference w:type="default" r:id="rId8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 w:rsidRPr="00666C4F">
        <w:rPr>
          <w:rFonts w:ascii="Arial" w:hAnsi="Arial" w:cs="Arial"/>
          <w:sz w:val="30"/>
          <w:szCs w:val="30"/>
          <w:lang w:val="en-US"/>
        </w:rPr>
        <w:t>19120469 – Sử Nhật Đăng</w:t>
      </w:r>
    </w:p>
    <w:p w14:paraId="2B1D9F64" w14:textId="77777777" w:rsidR="007A1DE8" w:rsidRPr="007A1DE8" w:rsidRDefault="007A1DE8" w:rsidP="007A1DE8">
      <w:pPr>
        <w:spacing w:line="240" w:lineRule="auto"/>
        <w:jc w:val="center"/>
        <w:rPr>
          <w:rFonts w:ascii="Arial" w:eastAsia="SimSun" w:hAnsi="Arial"/>
          <w:b/>
          <w:sz w:val="36"/>
          <w:lang w:val="en-US"/>
        </w:rPr>
      </w:pPr>
      <w:r w:rsidRPr="007A1DE8">
        <w:rPr>
          <w:rFonts w:ascii="Arial" w:eastAsia="SimSun" w:hAnsi="Arial"/>
          <w:b/>
          <w:sz w:val="36"/>
          <w:lang w:val="en-US"/>
        </w:rPr>
        <w:lastRenderedPageBreak/>
        <w:t>Bảng ghi nhận thay đổi tài liệu</w:t>
      </w:r>
      <w:r w:rsidR="0099744F">
        <w:rPr>
          <w:rFonts w:ascii="Arial" w:eastAsia="SimSun" w:hAnsi="Arial"/>
          <w:b/>
          <w:sz w:val="36"/>
          <w:lang w:val="en-US"/>
        </w:rPr>
        <w:t xml:space="preserve"> </w:t>
      </w:r>
    </w:p>
    <w:p w14:paraId="2B1D9F65" w14:textId="77777777" w:rsidR="007A1DE8" w:rsidRPr="007A1DE8" w:rsidRDefault="007A1DE8" w:rsidP="007A1DE8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1363"/>
        <w:gridCol w:w="3492"/>
        <w:gridCol w:w="2556"/>
      </w:tblGrid>
      <w:tr w:rsidR="00B419C5" w:rsidRPr="00B419C5" w14:paraId="2B1D9F6A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6" w14:textId="77777777" w:rsidR="00E95D0C" w:rsidRPr="00B419C5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B419C5"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7" w14:textId="77777777" w:rsidR="00E95D0C" w:rsidRPr="00B419C5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B419C5"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8" w14:textId="77777777" w:rsidR="00E95D0C" w:rsidRPr="00B419C5" w:rsidRDefault="00E95D0C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B419C5"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9" w14:textId="77777777" w:rsidR="00E95D0C" w:rsidRPr="00B419C5" w:rsidRDefault="00DC363E" w:rsidP="004176B5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 w:rsidRPr="00B419C5"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B419C5" w:rsidRPr="00B419C5" w14:paraId="2B1D9F6F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B" w14:textId="11FD92BB" w:rsidR="00E95D0C" w:rsidRPr="00B419C5" w:rsidRDefault="00B055E1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>1</w:t>
            </w:r>
            <w:r w:rsidR="00911EA4">
              <w:rPr>
                <w:rFonts w:eastAsia="SimSun"/>
                <w:lang w:val="en-US"/>
              </w:rPr>
              <w:t>5</w:t>
            </w:r>
            <w:r w:rsidRPr="00B419C5">
              <w:rPr>
                <w:rFonts w:eastAsia="SimSun"/>
                <w:lang w:val="en-US"/>
              </w:rPr>
              <w:t>/06/2022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6C" w14:textId="0587F932" w:rsidR="00E95D0C" w:rsidRPr="00B419C5" w:rsidRDefault="00884540" w:rsidP="004176B5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0.1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D9F6D" w14:textId="7B3CD35F" w:rsidR="00E95D0C" w:rsidRPr="00B419C5" w:rsidRDefault="00245A14" w:rsidP="00DC49C8">
            <w:pPr>
              <w:keepLines/>
              <w:spacing w:after="120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>Điền nội dung cho phần</w:t>
            </w:r>
            <w:r w:rsidR="00EF5492">
              <w:rPr>
                <w:rFonts w:eastAsia="SimSun"/>
                <w:lang w:val="en-US"/>
              </w:rPr>
              <w:t xml:space="preserve"> 1</w:t>
            </w:r>
            <w:r w:rsidR="00174513">
              <w:rPr>
                <w:rFonts w:eastAsia="SimSun"/>
                <w:lang w:val="en-US"/>
              </w:rPr>
              <w:t>. Danh sách các màn hình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D9F6E" w14:textId="40BE8B7E" w:rsidR="00E95D0C" w:rsidRPr="00B419C5" w:rsidRDefault="008625E0" w:rsidP="00557FA3">
            <w:pPr>
              <w:keepLines/>
              <w:spacing w:after="120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>Huỳnh Tấn Thọ</w:t>
            </w:r>
          </w:p>
        </w:tc>
      </w:tr>
      <w:tr w:rsidR="00DC49C8" w:rsidRPr="00B419C5" w14:paraId="2B1D9F74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70" w14:textId="502B4B0D" w:rsidR="00DC49C8" w:rsidRPr="00B419C5" w:rsidRDefault="00DC49C8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>1</w:t>
            </w:r>
            <w:r w:rsidR="003363F5">
              <w:rPr>
                <w:rFonts w:eastAsia="SimSun"/>
                <w:lang w:val="en-US"/>
              </w:rPr>
              <w:t>6</w:t>
            </w:r>
            <w:r w:rsidRPr="00B419C5">
              <w:rPr>
                <w:rFonts w:eastAsia="SimSun"/>
                <w:lang w:val="en-US"/>
              </w:rPr>
              <w:t>/06/2022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1D9F71" w14:textId="4C53206B" w:rsidR="00DC49C8" w:rsidRPr="00B419C5" w:rsidRDefault="00DC49C8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0.</w:t>
            </w:r>
            <w:r w:rsidR="00D613DF">
              <w:rPr>
                <w:rFonts w:eastAsia="SimSun"/>
                <w:lang w:val="en-US"/>
              </w:rPr>
              <w:t>2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D9F72" w14:textId="56B88479" w:rsidR="00DC49C8" w:rsidRPr="00B419C5" w:rsidRDefault="00DC49C8" w:rsidP="00DC49C8">
            <w:pPr>
              <w:keepLines/>
              <w:spacing w:after="120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 xml:space="preserve">Điền nội dung </w:t>
            </w:r>
            <w:r w:rsidR="00D353DF">
              <w:rPr>
                <w:rFonts w:eastAsia="SimSun"/>
                <w:lang w:val="en-US"/>
              </w:rPr>
              <w:t>từ 2.1 đến 2.</w:t>
            </w:r>
            <w:r w:rsidR="00FF31F0">
              <w:rPr>
                <w:rFonts w:eastAsia="SimSun"/>
                <w:lang w:val="en-US"/>
              </w:rPr>
              <w:t>5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B1D9F73" w14:textId="227267A0" w:rsidR="00DC49C8" w:rsidRPr="00B419C5" w:rsidRDefault="00DC49C8" w:rsidP="00557FA3">
            <w:pPr>
              <w:keepLines/>
              <w:spacing w:after="120"/>
              <w:rPr>
                <w:rFonts w:eastAsia="SimSun"/>
                <w:lang w:val="en-US"/>
              </w:rPr>
            </w:pPr>
            <w:r w:rsidRPr="00B419C5">
              <w:rPr>
                <w:rFonts w:eastAsia="SimSun"/>
                <w:lang w:val="en-US"/>
              </w:rPr>
              <w:t>Huỳnh Tấn Thọ</w:t>
            </w:r>
          </w:p>
        </w:tc>
      </w:tr>
      <w:tr w:rsidR="003E1F91" w:rsidRPr="00B419C5" w14:paraId="3DBD9FB6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803FCF" w14:textId="00C686BF" w:rsidR="003E1F91" w:rsidRPr="00B419C5" w:rsidRDefault="00356225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</w:t>
            </w:r>
            <w:r w:rsidR="003363F5">
              <w:rPr>
                <w:rFonts w:eastAsia="SimSun"/>
                <w:lang w:val="en-US"/>
              </w:rPr>
              <w:t>7</w:t>
            </w:r>
            <w:r>
              <w:rPr>
                <w:rFonts w:eastAsia="SimSun"/>
                <w:lang w:val="en-US"/>
              </w:rPr>
              <w:t>/</w:t>
            </w:r>
            <w:r w:rsidR="00C77D7A">
              <w:rPr>
                <w:rFonts w:eastAsia="SimSun"/>
                <w:lang w:val="en-US"/>
              </w:rPr>
              <w:t>0</w:t>
            </w:r>
            <w:r>
              <w:rPr>
                <w:rFonts w:eastAsia="SimSun"/>
                <w:lang w:val="en-US"/>
              </w:rPr>
              <w:t>6/2022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1CA82F" w14:textId="04EF8843" w:rsidR="003E1F91" w:rsidRDefault="00D613DF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0.3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6D17ED" w14:textId="435281B9" w:rsidR="003E1F91" w:rsidRPr="00B419C5" w:rsidRDefault="00D613DF" w:rsidP="00DC49C8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 xml:space="preserve">Điền nội dung </w:t>
            </w:r>
            <w:r w:rsidR="001F738D">
              <w:rPr>
                <w:rFonts w:eastAsia="SimSun"/>
                <w:lang w:val="en-US"/>
              </w:rPr>
              <w:t>từ 2.6 đến 2.1</w:t>
            </w:r>
            <w:r w:rsidR="00920F34">
              <w:rPr>
                <w:rFonts w:eastAsia="SimSun"/>
                <w:lang w:val="en-US"/>
              </w:rPr>
              <w:t>1</w:t>
            </w:r>
            <w:r>
              <w:rPr>
                <w:rFonts w:eastAsia="SimSun"/>
                <w:lang w:val="en-US"/>
              </w:rPr>
              <w:t xml:space="preserve"> 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93B9486" w14:textId="5D92F214" w:rsidR="003E1F91" w:rsidRPr="00B419C5" w:rsidRDefault="00914B9D" w:rsidP="00557FA3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Huỳnh Tấn Thọ</w:t>
            </w:r>
          </w:p>
        </w:tc>
      </w:tr>
      <w:tr w:rsidR="00356225" w:rsidRPr="00B419C5" w14:paraId="3F139874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EB9AE" w14:textId="7006F4E1" w:rsidR="00356225" w:rsidRPr="00B419C5" w:rsidRDefault="00914B9D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18/06/2022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1637B4" w14:textId="03CD6B94" w:rsidR="00356225" w:rsidRDefault="00137571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0.4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763D904" w14:textId="693851B1" w:rsidR="00356225" w:rsidRPr="00B419C5" w:rsidRDefault="00411559" w:rsidP="00DC49C8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Điền nội dung từ 2.12 đến 2.15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C896C7B" w14:textId="31D55112" w:rsidR="00356225" w:rsidRPr="00B419C5" w:rsidRDefault="009E474A" w:rsidP="00557FA3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Phan Đặng Diễm Uyên</w:t>
            </w:r>
          </w:p>
        </w:tc>
      </w:tr>
      <w:tr w:rsidR="00BD6FB1" w:rsidRPr="00B419C5" w14:paraId="49A19EC7" w14:textId="77777777" w:rsidTr="009E474A">
        <w:tc>
          <w:tcPr>
            <w:tcW w:w="20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03C487" w14:textId="3C1EAB1C" w:rsidR="00BD6FB1" w:rsidRDefault="00BD6FB1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18/06/2022</w:t>
            </w:r>
          </w:p>
        </w:tc>
        <w:tc>
          <w:tcPr>
            <w:tcW w:w="136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9721FF" w14:textId="67513035" w:rsidR="00BD6FB1" w:rsidRDefault="00717F92" w:rsidP="00DC49C8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1.0</w:t>
            </w:r>
          </w:p>
        </w:tc>
        <w:tc>
          <w:tcPr>
            <w:tcW w:w="349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DFFFAE4" w14:textId="582595BB" w:rsidR="00BD6FB1" w:rsidRDefault="00A36E8F" w:rsidP="00DC49C8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Hoàn thiện nội dung, sửa lỗi nhỏ</w:t>
            </w:r>
          </w:p>
        </w:tc>
        <w:tc>
          <w:tcPr>
            <w:tcW w:w="255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048F311" w14:textId="61A8CC26" w:rsidR="00BD6FB1" w:rsidRDefault="00A36E8F" w:rsidP="00557FA3">
            <w:pPr>
              <w:keepLines/>
              <w:spacing w:after="120"/>
              <w:rPr>
                <w:rFonts w:eastAsia="SimSun"/>
                <w:lang w:val="en-US"/>
              </w:rPr>
            </w:pPr>
            <w:r>
              <w:rPr>
                <w:rFonts w:eastAsia="SimSun"/>
                <w:lang w:val="en-US"/>
              </w:rPr>
              <w:t>Cả nhóm</w:t>
            </w:r>
          </w:p>
        </w:tc>
      </w:tr>
    </w:tbl>
    <w:p w14:paraId="2B1D9F7F" w14:textId="77777777" w:rsidR="00A23833" w:rsidRDefault="00A23833" w:rsidP="0031511D">
      <w:pPr>
        <w:pStyle w:val="Tiu"/>
        <w:rPr>
          <w:lang w:val="en-US"/>
        </w:rPr>
      </w:pPr>
    </w:p>
    <w:p w14:paraId="2B1D9F80" w14:textId="77777777" w:rsidR="00A23833" w:rsidRDefault="00A23833" w:rsidP="00A23833">
      <w:pPr>
        <w:pStyle w:val="Tiu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14:paraId="30D75258" w14:textId="39BD775B" w:rsidR="004E2168" w:rsidRDefault="00A23833">
      <w:pPr>
        <w:pStyle w:val="Muclu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anchor="_Toc106657153" w:history="1">
        <w:r w:rsidR="004E2168" w:rsidRPr="007320EB">
          <w:rPr>
            <w:rStyle w:val="Siuktni"/>
            <w:noProof/>
          </w:rPr>
          <w:t>1.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</w:rPr>
          <w:t>Danh sách các màn hình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_Toc106657153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3</w:t>
        </w:r>
        <w:r w:rsidR="004E2168">
          <w:rPr>
            <w:noProof/>
            <w:webHidden/>
          </w:rPr>
          <w:fldChar w:fldCharType="end"/>
        </w:r>
      </w:hyperlink>
    </w:p>
    <w:p w14:paraId="4F7EBDA1" w14:textId="641C9604" w:rsidR="004E2168" w:rsidRDefault="00606E3E">
      <w:pPr>
        <w:pStyle w:val="Muclu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4" w:history="1">
        <w:r w:rsidR="004E2168" w:rsidRPr="007320EB">
          <w:rPr>
            <w:rStyle w:val="Siuktni"/>
            <w:noProof/>
          </w:rPr>
          <w:t>2.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</w:rPr>
          <w:t>Mô tả chi tiết mỗi màn hình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_Toc106657154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4</w:t>
        </w:r>
        <w:r w:rsidR="004E2168">
          <w:rPr>
            <w:noProof/>
            <w:webHidden/>
          </w:rPr>
          <w:fldChar w:fldCharType="end"/>
        </w:r>
      </w:hyperlink>
    </w:p>
    <w:p w14:paraId="4C3DA427" w14:textId="5D14AFA9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5" w:history="1">
        <w:r w:rsidR="004E2168" w:rsidRPr="007320EB">
          <w:rPr>
            <w:rStyle w:val="Siuktni"/>
            <w:noProof/>
            <w:lang w:val="en-US"/>
          </w:rPr>
          <w:t>2.1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</w:rPr>
          <w:t>Màn</w:t>
        </w:r>
        <w:r w:rsidR="004E2168" w:rsidRPr="007320EB">
          <w:rPr>
            <w:rStyle w:val="Siuktni"/>
            <w:noProof/>
            <w:lang w:val="en-US"/>
          </w:rPr>
          <w:t xml:space="preserve"> hình Đăng nhập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_Toc106657155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4</w:t>
        </w:r>
        <w:r w:rsidR="004E2168">
          <w:rPr>
            <w:noProof/>
            <w:webHidden/>
          </w:rPr>
          <w:fldChar w:fldCharType="end"/>
        </w:r>
      </w:hyperlink>
    </w:p>
    <w:p w14:paraId="73CF3DC3" w14:textId="6D5C923A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6" w:history="1">
        <w:r w:rsidR="004E2168" w:rsidRPr="007320EB">
          <w:rPr>
            <w:rStyle w:val="Siuktni"/>
            <w:noProof/>
            <w:lang w:val="en-US"/>
          </w:rPr>
          <w:t>2.2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Màn hình Đăng ký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_Toc106657156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6</w:t>
        </w:r>
        <w:r w:rsidR="004E2168">
          <w:rPr>
            <w:noProof/>
            <w:webHidden/>
          </w:rPr>
          <w:fldChar w:fldCharType="end"/>
        </w:r>
      </w:hyperlink>
    </w:p>
    <w:p w14:paraId="70815A9F" w14:textId="705466B1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7" w:history="1">
        <w:r w:rsidR="004E2168" w:rsidRPr="007320EB">
          <w:rPr>
            <w:rStyle w:val="Siuktni"/>
            <w:noProof/>
            <w:lang w:val="en-US"/>
          </w:rPr>
          <w:t>2.3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Danh sách chuyến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_Toc106657157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8</w:t>
        </w:r>
        <w:r w:rsidR="004E2168">
          <w:rPr>
            <w:noProof/>
            <w:webHidden/>
          </w:rPr>
          <w:fldChar w:fldCharType="end"/>
        </w:r>
      </w:hyperlink>
    </w:p>
    <w:p w14:paraId="2D7E7E79" w14:textId="10D56639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8" w:history="1">
        <w:r w:rsidR="004E2168" w:rsidRPr="007320EB">
          <w:rPr>
            <w:rStyle w:val="Siuktni"/>
            <w:noProof/>
            <w:lang w:val="en-US"/>
          </w:rPr>
          <w:t>2.4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Chi tiết chuyến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_Toc106657158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9</w:t>
        </w:r>
        <w:r w:rsidR="004E2168">
          <w:rPr>
            <w:noProof/>
            <w:webHidden/>
          </w:rPr>
          <w:fldChar w:fldCharType="end"/>
        </w:r>
      </w:hyperlink>
    </w:p>
    <w:p w14:paraId="68C6B368" w14:textId="5A705E35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59" w:history="1">
        <w:r w:rsidR="004E2168" w:rsidRPr="007320EB">
          <w:rPr>
            <w:rStyle w:val="Siuktni"/>
            <w:noProof/>
            <w:lang w:val="en-US"/>
          </w:rPr>
          <w:t>2.5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Đặt vé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_Toc106657159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10</w:t>
        </w:r>
        <w:r w:rsidR="004E2168">
          <w:rPr>
            <w:noProof/>
            <w:webHidden/>
          </w:rPr>
          <w:fldChar w:fldCharType="end"/>
        </w:r>
      </w:hyperlink>
    </w:p>
    <w:p w14:paraId="29DD999D" w14:textId="1A08E37A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0" w:history="1">
        <w:r w:rsidR="004E2168" w:rsidRPr="007320EB">
          <w:rPr>
            <w:rStyle w:val="Siuktni"/>
            <w:noProof/>
            <w:lang w:val="en-US"/>
          </w:rPr>
          <w:t>2.6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Vé đã đặt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_Toc106657160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11</w:t>
        </w:r>
        <w:r w:rsidR="004E2168">
          <w:rPr>
            <w:noProof/>
            <w:webHidden/>
          </w:rPr>
          <w:fldChar w:fldCharType="end"/>
        </w:r>
      </w:hyperlink>
    </w:p>
    <w:p w14:paraId="355AE70A" w14:textId="0691085A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1" w:history="1">
        <w:r w:rsidR="004E2168" w:rsidRPr="007320EB">
          <w:rPr>
            <w:rStyle w:val="Siuktni"/>
            <w:noProof/>
            <w:lang w:val="en-US"/>
          </w:rPr>
          <w:t>2.7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Quản lý sân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_Toc106657161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12</w:t>
        </w:r>
        <w:r w:rsidR="004E2168">
          <w:rPr>
            <w:noProof/>
            <w:webHidden/>
          </w:rPr>
          <w:fldChar w:fldCharType="end"/>
        </w:r>
      </w:hyperlink>
    </w:p>
    <w:p w14:paraId="7B5E3DA6" w14:textId="6FE5FEF0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2" w:history="1">
        <w:r w:rsidR="004E2168" w:rsidRPr="007320EB">
          <w:rPr>
            <w:rStyle w:val="Siuktni"/>
            <w:noProof/>
            <w:lang w:val="en-US"/>
          </w:rPr>
          <w:t>2.8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Quản lý chuyến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_Toc106657162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13</w:t>
        </w:r>
        <w:r w:rsidR="004E2168">
          <w:rPr>
            <w:noProof/>
            <w:webHidden/>
          </w:rPr>
          <w:fldChar w:fldCharType="end"/>
        </w:r>
      </w:hyperlink>
    </w:p>
    <w:p w14:paraId="69701365" w14:textId="1A7693FE" w:rsidR="004E2168" w:rsidRDefault="00606E3E">
      <w:pPr>
        <w:pStyle w:val="Muclu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3" w:history="1">
        <w:r w:rsidR="004E2168" w:rsidRPr="007320EB">
          <w:rPr>
            <w:rStyle w:val="Siuktni"/>
            <w:noProof/>
            <w:lang w:val="en-US"/>
          </w:rPr>
          <w:t>2.9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Lập báo cáo theo năm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_Toc106657163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14</w:t>
        </w:r>
        <w:r w:rsidR="004E2168">
          <w:rPr>
            <w:noProof/>
            <w:webHidden/>
          </w:rPr>
          <w:fldChar w:fldCharType="end"/>
        </w:r>
      </w:hyperlink>
    </w:p>
    <w:p w14:paraId="0BA500E8" w14:textId="18240C41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4" w:history="1">
        <w:r w:rsidR="004E2168" w:rsidRPr="007320EB">
          <w:rPr>
            <w:rStyle w:val="Siuktni"/>
            <w:noProof/>
            <w:lang w:val="en-US"/>
          </w:rPr>
          <w:t>2.10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Lập báo cáo theo tháng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_Toc106657164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15</w:t>
        </w:r>
        <w:r w:rsidR="004E2168">
          <w:rPr>
            <w:noProof/>
            <w:webHidden/>
          </w:rPr>
          <w:fldChar w:fldCharType="end"/>
        </w:r>
      </w:hyperlink>
    </w:p>
    <w:p w14:paraId="54207762" w14:textId="0325DB94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5" w:history="1">
        <w:r w:rsidR="004E2168" w:rsidRPr="007320EB">
          <w:rPr>
            <w:rStyle w:val="Siuktni"/>
            <w:noProof/>
            <w:lang w:val="en-US"/>
          </w:rPr>
          <w:t>2.11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Quản lý tài khoản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_Toc106657165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16</w:t>
        </w:r>
        <w:r w:rsidR="004E2168">
          <w:rPr>
            <w:noProof/>
            <w:webHidden/>
          </w:rPr>
          <w:fldChar w:fldCharType="end"/>
        </w:r>
      </w:hyperlink>
    </w:p>
    <w:p w14:paraId="7C90BFCB" w14:textId="77EB7260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6" w:history="1">
        <w:r w:rsidR="004E2168" w:rsidRPr="007320EB">
          <w:rPr>
            <w:rStyle w:val="Siuktni"/>
            <w:noProof/>
            <w:lang w:val="en-US"/>
          </w:rPr>
          <w:t>2.12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Tạo/Cập nhật sân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_Toc106657166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17</w:t>
        </w:r>
        <w:r w:rsidR="004E2168">
          <w:rPr>
            <w:noProof/>
            <w:webHidden/>
          </w:rPr>
          <w:fldChar w:fldCharType="end"/>
        </w:r>
      </w:hyperlink>
    </w:p>
    <w:p w14:paraId="581ABCBD" w14:textId="00F62734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7" w:history="1">
        <w:r w:rsidR="004E2168" w:rsidRPr="007320EB">
          <w:rPr>
            <w:rStyle w:val="Siuktni"/>
            <w:noProof/>
            <w:lang w:val="en-US"/>
          </w:rPr>
          <w:t>2.13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Tạo/Cập nhật sân bay trung gian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_Toc106657167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17</w:t>
        </w:r>
        <w:r w:rsidR="004E2168">
          <w:rPr>
            <w:noProof/>
            <w:webHidden/>
          </w:rPr>
          <w:fldChar w:fldCharType="end"/>
        </w:r>
      </w:hyperlink>
    </w:p>
    <w:p w14:paraId="14C79161" w14:textId="0C0FF478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8" w:history="1">
        <w:r w:rsidR="004E2168" w:rsidRPr="007320EB">
          <w:rPr>
            <w:rStyle w:val="Siuktni"/>
            <w:noProof/>
            <w:lang w:val="en-US"/>
          </w:rPr>
          <w:t>2.14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Tạo/Cập nhật chuyến bay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_Toc106657168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17</w:t>
        </w:r>
        <w:r w:rsidR="004E2168">
          <w:rPr>
            <w:noProof/>
            <w:webHidden/>
          </w:rPr>
          <w:fldChar w:fldCharType="end"/>
        </w:r>
      </w:hyperlink>
    </w:p>
    <w:p w14:paraId="4720ED3C" w14:textId="6477D945" w:rsidR="004E2168" w:rsidRDefault="00606E3E">
      <w:pPr>
        <w:pStyle w:val="Muclu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zh-CN"/>
        </w:rPr>
      </w:pPr>
      <w:hyperlink w:anchor="_Toc106657169" w:history="1">
        <w:r w:rsidR="004E2168" w:rsidRPr="007320EB">
          <w:rPr>
            <w:rStyle w:val="Siuktni"/>
            <w:noProof/>
            <w:lang w:val="en-US"/>
          </w:rPr>
          <w:t>2.15</w:t>
        </w:r>
        <w:r w:rsidR="004E2168">
          <w:rPr>
            <w:rFonts w:asciiTheme="minorHAnsi" w:eastAsiaTheme="minorEastAsia" w:hAnsiTheme="minorHAnsi" w:cstheme="minorBidi"/>
            <w:noProof/>
            <w:sz w:val="22"/>
            <w:szCs w:val="22"/>
            <w:lang w:eastAsia="zh-CN"/>
          </w:rPr>
          <w:tab/>
        </w:r>
        <w:r w:rsidR="004E2168" w:rsidRPr="007320EB">
          <w:rPr>
            <w:rStyle w:val="Siuktni"/>
            <w:noProof/>
            <w:lang w:val="en-US"/>
          </w:rPr>
          <w:t>Tạo/Cập nhật tài khoản</w:t>
        </w:r>
        <w:r w:rsidR="004E2168">
          <w:rPr>
            <w:noProof/>
            <w:webHidden/>
          </w:rPr>
          <w:tab/>
        </w:r>
        <w:r w:rsidR="004E2168">
          <w:rPr>
            <w:noProof/>
            <w:webHidden/>
          </w:rPr>
          <w:fldChar w:fldCharType="begin"/>
        </w:r>
        <w:r w:rsidR="004E2168">
          <w:rPr>
            <w:noProof/>
            <w:webHidden/>
          </w:rPr>
          <w:instrText xml:space="preserve"> PAGEREF _Toc106657169 \h </w:instrText>
        </w:r>
        <w:r w:rsidR="004E2168">
          <w:rPr>
            <w:noProof/>
            <w:webHidden/>
          </w:rPr>
        </w:r>
        <w:r w:rsidR="004E2168">
          <w:rPr>
            <w:noProof/>
            <w:webHidden/>
          </w:rPr>
          <w:fldChar w:fldCharType="separate"/>
        </w:r>
        <w:r w:rsidR="004E2168">
          <w:rPr>
            <w:noProof/>
            <w:webHidden/>
          </w:rPr>
          <w:t>17</w:t>
        </w:r>
        <w:r w:rsidR="004E2168">
          <w:rPr>
            <w:noProof/>
            <w:webHidden/>
          </w:rPr>
          <w:fldChar w:fldCharType="end"/>
        </w:r>
      </w:hyperlink>
    </w:p>
    <w:p w14:paraId="2B1D9F85" w14:textId="5E9E57D4" w:rsidR="00C14AB8" w:rsidRDefault="00A23833" w:rsidP="00C14AB8">
      <w:pPr>
        <w:pStyle w:val="ThnVnban"/>
        <w:jc w:val="both"/>
        <w:rPr>
          <w:lang w:val="en-US"/>
        </w:rPr>
      </w:pPr>
      <w:r>
        <w:rPr>
          <w:lang w:val="en-US"/>
        </w:rPr>
        <w:fldChar w:fldCharType="end"/>
      </w:r>
    </w:p>
    <w:p w14:paraId="2B1D9F86" w14:textId="77777777" w:rsidR="00C14AB8" w:rsidRDefault="00C14AB8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2B1D9F87" w14:textId="77777777" w:rsidR="00767CB6" w:rsidRDefault="00767CB6" w:rsidP="00767CB6">
      <w:pPr>
        <w:pStyle w:val="u1"/>
        <w:spacing w:line="360" w:lineRule="auto"/>
        <w:jc w:val="both"/>
      </w:pPr>
      <w:bookmarkStart w:id="0" w:name="_Toc176926925"/>
      <w:bookmarkStart w:id="1" w:name="_Toc106657153"/>
      <w:r>
        <w:lastRenderedPageBreak/>
        <w:t>Danh sách các màn hình</w:t>
      </w:r>
      <w:bookmarkEnd w:id="0"/>
      <w:bookmarkEnd w:id="1"/>
    </w:p>
    <w:p w14:paraId="05BFD3AC" w14:textId="77777777" w:rsidR="00C96700" w:rsidRDefault="00C96700"/>
    <w:tbl>
      <w:tblPr>
        <w:tblStyle w:val="LiBang"/>
        <w:tblW w:w="0" w:type="auto"/>
        <w:tblCellMar>
          <w:top w:w="43" w:type="dxa"/>
          <w:bottom w:w="43" w:type="dxa"/>
        </w:tblCellMar>
        <w:tblLook w:val="04A0" w:firstRow="1" w:lastRow="0" w:firstColumn="1" w:lastColumn="0" w:noHBand="0" w:noVBand="1"/>
      </w:tblPr>
      <w:tblGrid>
        <w:gridCol w:w="648"/>
        <w:gridCol w:w="2520"/>
        <w:gridCol w:w="6075"/>
      </w:tblGrid>
      <w:tr w:rsidR="00C96700" w14:paraId="38781BE5" w14:textId="77777777" w:rsidTr="00DD0C46">
        <w:tc>
          <w:tcPr>
            <w:tcW w:w="648" w:type="dxa"/>
            <w:vAlign w:val="center"/>
          </w:tcPr>
          <w:p w14:paraId="5679C5E4" w14:textId="54B96DEF" w:rsidR="00C96700" w:rsidRPr="00C96700" w:rsidRDefault="00C96700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520" w:type="dxa"/>
            <w:vAlign w:val="center"/>
          </w:tcPr>
          <w:p w14:paraId="18A9A2DB" w14:textId="561D11A3" w:rsidR="00C96700" w:rsidRPr="00C96700" w:rsidRDefault="00C96700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màn hình</w:t>
            </w:r>
          </w:p>
        </w:tc>
        <w:tc>
          <w:tcPr>
            <w:tcW w:w="6075" w:type="dxa"/>
            <w:vAlign w:val="center"/>
          </w:tcPr>
          <w:p w14:paraId="3ED97C08" w14:textId="10E9267E" w:rsidR="00C96700" w:rsidRPr="00C96700" w:rsidRDefault="00C96700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Ý nghĩa/Ghi chú</w:t>
            </w:r>
          </w:p>
        </w:tc>
      </w:tr>
      <w:tr w:rsidR="00C96700" w14:paraId="021B9101" w14:textId="77777777" w:rsidTr="00DD0C46">
        <w:tc>
          <w:tcPr>
            <w:tcW w:w="648" w:type="dxa"/>
            <w:vAlign w:val="center"/>
          </w:tcPr>
          <w:p w14:paraId="72D2E3A0" w14:textId="22ED4083" w:rsidR="00C96700" w:rsidRPr="00D94D9A" w:rsidRDefault="00D94D9A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520" w:type="dxa"/>
            <w:vAlign w:val="center"/>
          </w:tcPr>
          <w:p w14:paraId="1F735D40" w14:textId="4E193EF1" w:rsidR="00C96700" w:rsidRPr="00A14679" w:rsidRDefault="00A14679" w:rsidP="00C96700">
            <w:pPr>
              <w:rPr>
                <w:lang w:val="en-US"/>
              </w:rPr>
            </w:pPr>
            <w:r>
              <w:rPr>
                <w:lang w:val="en-US"/>
              </w:rPr>
              <w:t>Đăng nhập</w:t>
            </w:r>
          </w:p>
        </w:tc>
        <w:tc>
          <w:tcPr>
            <w:tcW w:w="6075" w:type="dxa"/>
            <w:vAlign w:val="center"/>
          </w:tcPr>
          <w:p w14:paraId="27CD17EC" w14:textId="569A2A45" w:rsidR="00C96700" w:rsidRPr="00320724" w:rsidRDefault="00320724" w:rsidP="00C96700">
            <w:pPr>
              <w:rPr>
                <w:lang w:val="en-US"/>
              </w:rPr>
            </w:pPr>
            <w:r>
              <w:rPr>
                <w:lang w:val="en-US"/>
              </w:rPr>
              <w:t>Nơi người dùng điền tên đăng nhập và mật khẩu của họ để truy cập vào tài khoản</w:t>
            </w:r>
          </w:p>
        </w:tc>
      </w:tr>
      <w:tr w:rsidR="00C96700" w14:paraId="4CF3CB21" w14:textId="77777777" w:rsidTr="00DD0C46">
        <w:tc>
          <w:tcPr>
            <w:tcW w:w="648" w:type="dxa"/>
            <w:vAlign w:val="center"/>
          </w:tcPr>
          <w:p w14:paraId="769685C9" w14:textId="02D09DFC" w:rsidR="00C96700" w:rsidRPr="00D94D9A" w:rsidRDefault="00D94D9A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520" w:type="dxa"/>
            <w:vAlign w:val="center"/>
          </w:tcPr>
          <w:p w14:paraId="07977998" w14:textId="07CC973C" w:rsidR="00C96700" w:rsidRPr="00A14679" w:rsidRDefault="00A14679" w:rsidP="00C96700">
            <w:pPr>
              <w:rPr>
                <w:lang w:val="en-US"/>
              </w:rPr>
            </w:pPr>
            <w:r>
              <w:rPr>
                <w:lang w:val="en-US"/>
              </w:rPr>
              <w:t>Đăng ký</w:t>
            </w:r>
          </w:p>
        </w:tc>
        <w:tc>
          <w:tcPr>
            <w:tcW w:w="6075" w:type="dxa"/>
            <w:vAlign w:val="center"/>
          </w:tcPr>
          <w:p w14:paraId="5920734A" w14:textId="46781218" w:rsidR="00C96700" w:rsidRPr="00320724" w:rsidRDefault="00320724" w:rsidP="00C96700">
            <w:pPr>
              <w:rPr>
                <w:lang w:val="en-US"/>
              </w:rPr>
            </w:pPr>
            <w:r>
              <w:rPr>
                <w:lang w:val="en-US"/>
              </w:rPr>
              <w:t>Nơi người dùng có thể tạo tài khoản mới trên hệ thống</w:t>
            </w:r>
          </w:p>
        </w:tc>
      </w:tr>
      <w:tr w:rsidR="00C96700" w14:paraId="6292A060" w14:textId="77777777" w:rsidTr="00DD0C46">
        <w:tc>
          <w:tcPr>
            <w:tcW w:w="648" w:type="dxa"/>
            <w:vAlign w:val="center"/>
          </w:tcPr>
          <w:p w14:paraId="3FC48462" w14:textId="18498F76" w:rsidR="00C96700" w:rsidRPr="00D94D9A" w:rsidRDefault="00D94D9A" w:rsidP="00C9670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520" w:type="dxa"/>
            <w:vAlign w:val="center"/>
          </w:tcPr>
          <w:p w14:paraId="711783CF" w14:textId="2A88E68C" w:rsidR="00C96700" w:rsidRPr="00A14679" w:rsidRDefault="00E15C85" w:rsidP="00C96700">
            <w:pPr>
              <w:rPr>
                <w:lang w:val="en-US"/>
              </w:rPr>
            </w:pPr>
            <w:r>
              <w:rPr>
                <w:lang w:val="en-US"/>
              </w:rPr>
              <w:t>Danh sách chuyến bay</w:t>
            </w:r>
          </w:p>
        </w:tc>
        <w:tc>
          <w:tcPr>
            <w:tcW w:w="6075" w:type="dxa"/>
            <w:vAlign w:val="center"/>
          </w:tcPr>
          <w:p w14:paraId="2E287EBB" w14:textId="03D98F59" w:rsidR="00C96700" w:rsidRPr="00D21C5D" w:rsidRDefault="00D21C5D" w:rsidP="00C96700">
            <w:pPr>
              <w:rPr>
                <w:lang w:val="en-US"/>
              </w:rPr>
            </w:pPr>
            <w:r>
              <w:rPr>
                <w:lang w:val="en-US"/>
              </w:rPr>
              <w:t xml:space="preserve">Nơi người dùng có thể </w:t>
            </w:r>
            <w:r w:rsidR="00770E14">
              <w:rPr>
                <w:lang w:val="en-US"/>
              </w:rPr>
              <w:t>tìm kiếm</w:t>
            </w:r>
            <w:r>
              <w:rPr>
                <w:lang w:val="en-US"/>
              </w:rPr>
              <w:t xml:space="preserve"> các chuyến bay hiện có, </w:t>
            </w:r>
            <w:r w:rsidR="001833BA">
              <w:rPr>
                <w:lang w:val="en-US"/>
              </w:rPr>
              <w:t>cũng như đặt vé cho một chuyến bay được chọn</w:t>
            </w:r>
          </w:p>
        </w:tc>
      </w:tr>
      <w:tr w:rsidR="00C463CE" w14:paraId="540F78F9" w14:textId="77777777" w:rsidTr="00DD0C46">
        <w:tc>
          <w:tcPr>
            <w:tcW w:w="648" w:type="dxa"/>
            <w:vAlign w:val="center"/>
          </w:tcPr>
          <w:p w14:paraId="3F089B84" w14:textId="4B15D0AB" w:rsidR="00C463CE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520" w:type="dxa"/>
            <w:vAlign w:val="center"/>
          </w:tcPr>
          <w:p w14:paraId="4842E4A7" w14:textId="1F38F8EE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Chi tiết chuyến bay</w:t>
            </w:r>
          </w:p>
        </w:tc>
        <w:tc>
          <w:tcPr>
            <w:tcW w:w="6075" w:type="dxa"/>
            <w:vAlign w:val="center"/>
          </w:tcPr>
          <w:p w14:paraId="494AC25E" w14:textId="55086C25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Nơi người dùng có thể</w:t>
            </w:r>
            <w:r w:rsidR="009F60F1">
              <w:rPr>
                <w:lang w:val="en-US"/>
              </w:rPr>
              <w:t xml:space="preserve"> </w:t>
            </w:r>
            <w:r>
              <w:rPr>
                <w:lang w:val="en-US"/>
              </w:rPr>
              <w:t>xem chi tiết thông tin chuyến bay đã chọn trước đó</w:t>
            </w:r>
          </w:p>
        </w:tc>
      </w:tr>
      <w:tr w:rsidR="00C463CE" w14:paraId="7D4B7277" w14:textId="77777777" w:rsidTr="00DD0C46">
        <w:tc>
          <w:tcPr>
            <w:tcW w:w="648" w:type="dxa"/>
            <w:vAlign w:val="center"/>
          </w:tcPr>
          <w:p w14:paraId="6D317932" w14:textId="1EF31859" w:rsidR="00C463CE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520" w:type="dxa"/>
            <w:vAlign w:val="center"/>
          </w:tcPr>
          <w:p w14:paraId="1E037564" w14:textId="4A6905CA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Đặt vé</w:t>
            </w:r>
          </w:p>
        </w:tc>
        <w:tc>
          <w:tcPr>
            <w:tcW w:w="6075" w:type="dxa"/>
            <w:vAlign w:val="center"/>
          </w:tcPr>
          <w:p w14:paraId="05BB4B7B" w14:textId="45215696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Nơi người dùng có thể nhập thông tin cá nhân khi đặt vé, và chọn hạng vé</w:t>
            </w:r>
          </w:p>
        </w:tc>
      </w:tr>
      <w:tr w:rsidR="00C463CE" w14:paraId="6943BCC7" w14:textId="77777777" w:rsidTr="00DD0C46">
        <w:tc>
          <w:tcPr>
            <w:tcW w:w="648" w:type="dxa"/>
            <w:vAlign w:val="center"/>
          </w:tcPr>
          <w:p w14:paraId="2E1F77EA" w14:textId="6EF9DB35" w:rsidR="00C463CE" w:rsidRPr="00D94D9A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520" w:type="dxa"/>
            <w:vAlign w:val="center"/>
          </w:tcPr>
          <w:p w14:paraId="08481B36" w14:textId="5A778E29" w:rsidR="00C463CE" w:rsidRPr="00E15C85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Vé đã đặt</w:t>
            </w:r>
          </w:p>
        </w:tc>
        <w:tc>
          <w:tcPr>
            <w:tcW w:w="6075" w:type="dxa"/>
            <w:vAlign w:val="center"/>
          </w:tcPr>
          <w:p w14:paraId="514899DE" w14:textId="24C54869" w:rsidR="00C463CE" w:rsidRDefault="00C463CE" w:rsidP="00C463CE">
            <w:r>
              <w:rPr>
                <w:lang w:val="en-US"/>
              </w:rPr>
              <w:t>Nơi người dùng có thể xem danh sách các vé mình đã đặt, xem thông tin vé, cũng như hủy vé</w:t>
            </w:r>
          </w:p>
        </w:tc>
      </w:tr>
      <w:tr w:rsidR="00C463CE" w14:paraId="69D97480" w14:textId="77777777" w:rsidTr="00733A11">
        <w:tc>
          <w:tcPr>
            <w:tcW w:w="648" w:type="dxa"/>
            <w:vAlign w:val="center"/>
          </w:tcPr>
          <w:p w14:paraId="66AE040B" w14:textId="025B6809" w:rsidR="00C463CE" w:rsidRPr="00D94D9A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520" w:type="dxa"/>
            <w:vAlign w:val="center"/>
          </w:tcPr>
          <w:p w14:paraId="3CDE0D76" w14:textId="6CAD31EF" w:rsidR="00C463CE" w:rsidRPr="00DD0C46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Quản lý sân bay</w:t>
            </w:r>
          </w:p>
        </w:tc>
        <w:tc>
          <w:tcPr>
            <w:tcW w:w="6075" w:type="dxa"/>
          </w:tcPr>
          <w:p w14:paraId="2DB73E30" w14:textId="351D5830" w:rsidR="00C463CE" w:rsidRDefault="00C463CE" w:rsidP="00C463CE">
            <w:r w:rsidRPr="00B959B9">
              <w:rPr>
                <w:lang w:val="en-US"/>
              </w:rPr>
              <w:t xml:space="preserve">Nơi người dùng </w:t>
            </w:r>
            <w:r w:rsidR="009F60F1">
              <w:rPr>
                <w:lang w:val="en-US"/>
              </w:rPr>
              <w:t xml:space="preserve">(quản lý, quản trị viên hệ thống) </w:t>
            </w:r>
            <w:r w:rsidRPr="00B959B9">
              <w:rPr>
                <w:lang w:val="en-US"/>
              </w:rPr>
              <w:t>có thể</w:t>
            </w:r>
            <w:r>
              <w:rPr>
                <w:lang w:val="en-US"/>
              </w:rPr>
              <w:t xml:space="preserve"> thêm tên sân bay mới, xem thông tin sân bay, cập nhật tên sân bay, cũng như xóa một hoặc nhiều sân bay khỏi hệ thống</w:t>
            </w:r>
          </w:p>
        </w:tc>
      </w:tr>
      <w:tr w:rsidR="00C463CE" w14:paraId="17846CF9" w14:textId="77777777" w:rsidTr="00733A11">
        <w:tc>
          <w:tcPr>
            <w:tcW w:w="648" w:type="dxa"/>
            <w:vAlign w:val="center"/>
          </w:tcPr>
          <w:p w14:paraId="56575420" w14:textId="07B2C46A" w:rsidR="00C463CE" w:rsidRPr="00D94D9A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520" w:type="dxa"/>
            <w:vAlign w:val="center"/>
          </w:tcPr>
          <w:p w14:paraId="6F43329A" w14:textId="5C014A12" w:rsidR="00C463CE" w:rsidRPr="00DD0C46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Quản lý chuyến bay</w:t>
            </w:r>
          </w:p>
        </w:tc>
        <w:tc>
          <w:tcPr>
            <w:tcW w:w="6075" w:type="dxa"/>
          </w:tcPr>
          <w:p w14:paraId="7FF93C1F" w14:textId="6284F71F" w:rsidR="00C463CE" w:rsidRDefault="00C463CE" w:rsidP="00C463CE">
            <w:r w:rsidRPr="00B959B9">
              <w:rPr>
                <w:lang w:val="en-US"/>
              </w:rPr>
              <w:t>Nơi người dùng</w:t>
            </w:r>
            <w:r w:rsidR="009F60F1">
              <w:rPr>
                <w:lang w:val="en-US"/>
              </w:rPr>
              <w:t xml:space="preserve"> (quản lý, 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thêm chuyến bay mới, xem và cập nhật thông tin chuyến bay, cũng như xóa một hoặc nhiều chuyến bay khỏi hệ thống</w:t>
            </w:r>
          </w:p>
        </w:tc>
      </w:tr>
      <w:tr w:rsidR="00C463CE" w14:paraId="2515A7EA" w14:textId="77777777" w:rsidTr="00733A11">
        <w:tc>
          <w:tcPr>
            <w:tcW w:w="648" w:type="dxa"/>
            <w:vAlign w:val="center"/>
          </w:tcPr>
          <w:p w14:paraId="4E553BBC" w14:textId="7025D140" w:rsidR="00C463CE" w:rsidRPr="00D94D9A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520" w:type="dxa"/>
            <w:vAlign w:val="center"/>
          </w:tcPr>
          <w:p w14:paraId="36E18CBD" w14:textId="0664DF36" w:rsidR="00C463CE" w:rsidRPr="00DD0C46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Lập báo cáo theo năm</w:t>
            </w:r>
          </w:p>
        </w:tc>
        <w:tc>
          <w:tcPr>
            <w:tcW w:w="6075" w:type="dxa"/>
          </w:tcPr>
          <w:p w14:paraId="05E108A7" w14:textId="599BEB5F" w:rsidR="00C463CE" w:rsidRDefault="00C463CE" w:rsidP="00C463CE">
            <w:r w:rsidRPr="00B959B9">
              <w:rPr>
                <w:lang w:val="en-US"/>
              </w:rPr>
              <w:t>Nơi người dùng</w:t>
            </w:r>
            <w:r w:rsidR="009F60F1">
              <w:rPr>
                <w:lang w:val="en-US"/>
              </w:rPr>
              <w:t xml:space="preserve"> (quản lý, 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lập báo cáo doanh thu theo năm người dùng nhập vào</w:t>
            </w:r>
          </w:p>
        </w:tc>
      </w:tr>
      <w:tr w:rsidR="00C463CE" w14:paraId="1C968F01" w14:textId="77777777" w:rsidTr="00733A11">
        <w:tc>
          <w:tcPr>
            <w:tcW w:w="648" w:type="dxa"/>
            <w:vAlign w:val="center"/>
          </w:tcPr>
          <w:p w14:paraId="53921EA8" w14:textId="75D984AA" w:rsidR="00C463CE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520" w:type="dxa"/>
            <w:vAlign w:val="center"/>
          </w:tcPr>
          <w:p w14:paraId="27AEF7D0" w14:textId="6A5FBC03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Lập báo cáo theo tháng</w:t>
            </w:r>
          </w:p>
        </w:tc>
        <w:tc>
          <w:tcPr>
            <w:tcW w:w="6075" w:type="dxa"/>
          </w:tcPr>
          <w:p w14:paraId="7E65A5CC" w14:textId="47BDBCBE" w:rsidR="00C463CE" w:rsidRDefault="00C463CE" w:rsidP="00C463CE">
            <w:r w:rsidRPr="00B959B9">
              <w:rPr>
                <w:lang w:val="en-US"/>
              </w:rPr>
              <w:t>Nơi người dùng</w:t>
            </w:r>
            <w:r w:rsidR="009F60F1">
              <w:rPr>
                <w:lang w:val="en-US"/>
              </w:rPr>
              <w:t xml:space="preserve"> (quản lý, 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lập báo cáo doanh thu theo một tháng nào đó trong năm người dùng nhập vào</w:t>
            </w:r>
          </w:p>
        </w:tc>
      </w:tr>
      <w:tr w:rsidR="00C463CE" w14:paraId="5570C320" w14:textId="77777777" w:rsidTr="00733A11">
        <w:tc>
          <w:tcPr>
            <w:tcW w:w="648" w:type="dxa"/>
            <w:vAlign w:val="center"/>
          </w:tcPr>
          <w:p w14:paraId="255A40C7" w14:textId="34C36B90" w:rsidR="00C463CE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</w:p>
        </w:tc>
        <w:tc>
          <w:tcPr>
            <w:tcW w:w="2520" w:type="dxa"/>
            <w:vAlign w:val="center"/>
          </w:tcPr>
          <w:p w14:paraId="1273E2D8" w14:textId="48745A2D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Quản lý tài khoản</w:t>
            </w:r>
          </w:p>
        </w:tc>
        <w:tc>
          <w:tcPr>
            <w:tcW w:w="6075" w:type="dxa"/>
          </w:tcPr>
          <w:p w14:paraId="02D23610" w14:textId="7A15784E" w:rsidR="00C463CE" w:rsidRDefault="00C463CE" w:rsidP="00C463CE">
            <w:r w:rsidRPr="00B959B9">
              <w:rPr>
                <w:lang w:val="en-US"/>
              </w:rPr>
              <w:t>Nơi người dùng</w:t>
            </w:r>
            <w:r w:rsidR="009F60F1">
              <w:rPr>
                <w:lang w:val="en-US"/>
              </w:rPr>
              <w:t xml:space="preserve"> (quản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xem danh sách các tài khoản trên hệ thống, cập nhật thông tin cá nhân, chức vụ, thêm một tài khoản mới và xóa tài khoản trên hệ thống</w:t>
            </w:r>
          </w:p>
        </w:tc>
      </w:tr>
      <w:tr w:rsidR="00C463CE" w14:paraId="4A0E029A" w14:textId="77777777" w:rsidTr="00733A11">
        <w:tc>
          <w:tcPr>
            <w:tcW w:w="648" w:type="dxa"/>
            <w:vAlign w:val="center"/>
          </w:tcPr>
          <w:p w14:paraId="0F0EA0DA" w14:textId="48024C41" w:rsidR="00C463CE" w:rsidRDefault="00C463CE" w:rsidP="00C463C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520" w:type="dxa"/>
            <w:vAlign w:val="center"/>
          </w:tcPr>
          <w:p w14:paraId="3F3D75FB" w14:textId="307E0BC2" w:rsidR="00C463CE" w:rsidRDefault="00C463CE" w:rsidP="00C463CE">
            <w:pPr>
              <w:rPr>
                <w:lang w:val="en-US"/>
              </w:rPr>
            </w:pPr>
            <w:r>
              <w:rPr>
                <w:lang w:val="en-US"/>
              </w:rPr>
              <w:t>Tạo/Cập nhật sân bay</w:t>
            </w:r>
          </w:p>
        </w:tc>
        <w:tc>
          <w:tcPr>
            <w:tcW w:w="6075" w:type="dxa"/>
          </w:tcPr>
          <w:p w14:paraId="33E3ED29" w14:textId="33E613CB" w:rsidR="00C463CE" w:rsidRDefault="00C463CE" w:rsidP="00C463CE">
            <w:r w:rsidRPr="00B959B9">
              <w:rPr>
                <w:lang w:val="en-US"/>
              </w:rPr>
              <w:t xml:space="preserve">Nơi người dùng </w:t>
            </w:r>
            <w:r w:rsidR="00B52B60">
              <w:rPr>
                <w:lang w:val="en-US"/>
              </w:rPr>
              <w:t xml:space="preserve">(quản lý, quản trị viên hệ thống) </w:t>
            </w:r>
            <w:r w:rsidRPr="00B959B9">
              <w:rPr>
                <w:lang w:val="en-US"/>
              </w:rPr>
              <w:t>có thể</w:t>
            </w:r>
            <w:r>
              <w:rPr>
                <w:lang w:val="en-US"/>
              </w:rPr>
              <w:t xml:space="preserve"> nhập tên sân bay để tạo sân bay mới, cũng như cập nhật tên của một sân bay có sẵn</w:t>
            </w:r>
          </w:p>
        </w:tc>
      </w:tr>
      <w:tr w:rsidR="00020062" w14:paraId="3824B599" w14:textId="77777777" w:rsidTr="00733A11">
        <w:tc>
          <w:tcPr>
            <w:tcW w:w="648" w:type="dxa"/>
            <w:vAlign w:val="center"/>
          </w:tcPr>
          <w:p w14:paraId="1D295CCF" w14:textId="739AB096" w:rsidR="00020062" w:rsidRDefault="00020062" w:rsidP="000200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520" w:type="dxa"/>
            <w:vAlign w:val="center"/>
          </w:tcPr>
          <w:p w14:paraId="56DA259D" w14:textId="70D4FAB7" w:rsidR="00020062" w:rsidRDefault="00020062" w:rsidP="00020062">
            <w:pPr>
              <w:rPr>
                <w:lang w:val="en-US"/>
              </w:rPr>
            </w:pPr>
            <w:r>
              <w:rPr>
                <w:lang w:val="en-US"/>
              </w:rPr>
              <w:t>Tạo/Cập nhật sân bay trung gian</w:t>
            </w:r>
          </w:p>
        </w:tc>
        <w:tc>
          <w:tcPr>
            <w:tcW w:w="6075" w:type="dxa"/>
          </w:tcPr>
          <w:p w14:paraId="09E1D7E9" w14:textId="2BC00AF4" w:rsidR="00020062" w:rsidRPr="00B959B9" w:rsidRDefault="005D1CF3" w:rsidP="00020062">
            <w:pPr>
              <w:rPr>
                <w:lang w:val="en-US"/>
              </w:rPr>
            </w:pPr>
            <w:r w:rsidRPr="00B959B9">
              <w:rPr>
                <w:lang w:val="en-US"/>
              </w:rPr>
              <w:t>Nơi người dùng</w:t>
            </w:r>
            <w:r w:rsidR="00B52B60">
              <w:rPr>
                <w:lang w:val="en-US"/>
              </w:rPr>
              <w:t xml:space="preserve"> (quản lý, 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nhập</w:t>
            </w:r>
            <w:r w:rsidR="001A1AF5">
              <w:rPr>
                <w:lang w:val="en-US"/>
              </w:rPr>
              <w:t>/chỉnh sửa</w:t>
            </w:r>
            <w:r>
              <w:rPr>
                <w:lang w:val="en-US"/>
              </w:rPr>
              <w:t xml:space="preserve"> </w:t>
            </w:r>
            <w:r w:rsidR="00F5688B">
              <w:rPr>
                <w:lang w:val="en-US"/>
              </w:rPr>
              <w:t>các thông tin của</w:t>
            </w:r>
            <w:r>
              <w:rPr>
                <w:lang w:val="en-US"/>
              </w:rPr>
              <w:t xml:space="preserve"> sân bay</w:t>
            </w:r>
            <w:r w:rsidR="00F5688B">
              <w:rPr>
                <w:lang w:val="en-US"/>
              </w:rPr>
              <w:t xml:space="preserve"> trung gian khi</w:t>
            </w:r>
            <w:r>
              <w:rPr>
                <w:lang w:val="en-US"/>
              </w:rPr>
              <w:t xml:space="preserve"> tạo</w:t>
            </w:r>
            <w:r w:rsidR="00F5688B">
              <w:rPr>
                <w:lang w:val="en-US"/>
              </w:rPr>
              <w:t>/cập nhật thông tin cho chuyến ba</w:t>
            </w:r>
            <w:r w:rsidR="00854BA1">
              <w:rPr>
                <w:lang w:val="en-US"/>
              </w:rPr>
              <w:t>y</w:t>
            </w:r>
          </w:p>
        </w:tc>
      </w:tr>
      <w:tr w:rsidR="00020062" w14:paraId="0C3F5B42" w14:textId="77777777" w:rsidTr="00733A11">
        <w:tc>
          <w:tcPr>
            <w:tcW w:w="648" w:type="dxa"/>
            <w:vAlign w:val="center"/>
          </w:tcPr>
          <w:p w14:paraId="23273D65" w14:textId="10756CF2" w:rsidR="00020062" w:rsidRDefault="00020062" w:rsidP="000200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520" w:type="dxa"/>
            <w:vAlign w:val="center"/>
          </w:tcPr>
          <w:p w14:paraId="336B14AC" w14:textId="0B357AE5" w:rsidR="00020062" w:rsidRDefault="00020062" w:rsidP="00020062">
            <w:pPr>
              <w:rPr>
                <w:lang w:val="en-US"/>
              </w:rPr>
            </w:pPr>
            <w:r>
              <w:rPr>
                <w:lang w:val="en-US"/>
              </w:rPr>
              <w:t>Tạo/Cập nhật chuyến bay</w:t>
            </w:r>
          </w:p>
        </w:tc>
        <w:tc>
          <w:tcPr>
            <w:tcW w:w="6075" w:type="dxa"/>
          </w:tcPr>
          <w:p w14:paraId="2E04E12E" w14:textId="684F03FC" w:rsidR="00020062" w:rsidRDefault="00020062" w:rsidP="00020062">
            <w:r w:rsidRPr="00B959B9">
              <w:rPr>
                <w:lang w:val="en-US"/>
              </w:rPr>
              <w:t>Nơi người dùng</w:t>
            </w:r>
            <w:r w:rsidR="00B52B60">
              <w:rPr>
                <w:lang w:val="en-US"/>
              </w:rPr>
              <w:t xml:space="preserve"> (quản lý, 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nhập các thông tin của chuyến bay để tạo chuyến mới, cũng như cập nhật thông tin của một chuyến bay có sẵn</w:t>
            </w:r>
          </w:p>
        </w:tc>
      </w:tr>
      <w:tr w:rsidR="00020062" w14:paraId="508468D0" w14:textId="77777777" w:rsidTr="00733A11">
        <w:tc>
          <w:tcPr>
            <w:tcW w:w="648" w:type="dxa"/>
            <w:vAlign w:val="center"/>
          </w:tcPr>
          <w:p w14:paraId="442F84D9" w14:textId="3D52510B" w:rsidR="00020062" w:rsidRDefault="00020062" w:rsidP="0002006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520" w:type="dxa"/>
            <w:vAlign w:val="center"/>
          </w:tcPr>
          <w:p w14:paraId="6E084315" w14:textId="42888782" w:rsidR="00020062" w:rsidRDefault="00020062" w:rsidP="00020062">
            <w:pPr>
              <w:rPr>
                <w:lang w:val="en-US"/>
              </w:rPr>
            </w:pPr>
            <w:r>
              <w:rPr>
                <w:lang w:val="en-US"/>
              </w:rPr>
              <w:t>Tạo/Cập nhật tài khoản</w:t>
            </w:r>
          </w:p>
        </w:tc>
        <w:tc>
          <w:tcPr>
            <w:tcW w:w="6075" w:type="dxa"/>
          </w:tcPr>
          <w:p w14:paraId="4E027D0E" w14:textId="780A3A56" w:rsidR="00020062" w:rsidRDefault="00020062" w:rsidP="00020062">
            <w:r w:rsidRPr="00B959B9">
              <w:rPr>
                <w:lang w:val="en-US"/>
              </w:rPr>
              <w:t>Nơi người dùng</w:t>
            </w:r>
            <w:r w:rsidR="0095423F">
              <w:rPr>
                <w:lang w:val="en-US"/>
              </w:rPr>
              <w:t xml:space="preserve"> (quản trị viên hệ thống)</w:t>
            </w:r>
            <w:r w:rsidRPr="00B959B9">
              <w:rPr>
                <w:lang w:val="en-US"/>
              </w:rPr>
              <w:t xml:space="preserve"> có thể</w:t>
            </w:r>
            <w:r>
              <w:rPr>
                <w:lang w:val="en-US"/>
              </w:rPr>
              <w:t xml:space="preserve"> nhập các thông tin của một tài khoản để tạo tài khoản mới mới, cũng như cập nhật thông tin cá nhân, chức vụ của một tài khoản có sẵn</w:t>
            </w:r>
          </w:p>
        </w:tc>
      </w:tr>
    </w:tbl>
    <w:p w14:paraId="20F59D59" w14:textId="6313B2D0" w:rsidR="0062265B" w:rsidRDefault="0062265B">
      <w:r>
        <w:lastRenderedPageBreak/>
        <w:br w:type="page"/>
      </w:r>
    </w:p>
    <w:p w14:paraId="2B1D9F91" w14:textId="77777777" w:rsidR="00767CB6" w:rsidRDefault="00767CB6" w:rsidP="00767CB6">
      <w:pPr>
        <w:pStyle w:val="u1"/>
        <w:spacing w:line="360" w:lineRule="auto"/>
        <w:jc w:val="both"/>
      </w:pPr>
      <w:bookmarkStart w:id="2" w:name="_Toc176926926"/>
      <w:bookmarkStart w:id="3" w:name="_Toc106657154"/>
      <w:r>
        <w:lastRenderedPageBreak/>
        <w:t>Mô tả chi tiết mỗi màn hình</w:t>
      </w:r>
      <w:bookmarkEnd w:id="2"/>
      <w:bookmarkEnd w:id="3"/>
    </w:p>
    <w:p w14:paraId="2B1D9F94" w14:textId="793F1F36" w:rsidR="00767CB6" w:rsidRDefault="00767CB6" w:rsidP="006E186A">
      <w:pPr>
        <w:pStyle w:val="u2"/>
        <w:rPr>
          <w:lang w:val="en-US"/>
        </w:rPr>
      </w:pPr>
      <w:bookmarkStart w:id="4" w:name="_Toc176926927"/>
      <w:bookmarkStart w:id="5" w:name="_Toc106657155"/>
      <w:r w:rsidRPr="006E186A">
        <w:t>Màn</w:t>
      </w:r>
      <w:r w:rsidRPr="00A23534">
        <w:rPr>
          <w:lang w:val="en-US"/>
        </w:rPr>
        <w:t xml:space="preserve"> hình</w:t>
      </w:r>
      <w:bookmarkEnd w:id="4"/>
      <w:r w:rsidR="00E6189B">
        <w:rPr>
          <w:lang w:val="en-US"/>
        </w:rPr>
        <w:t xml:space="preserve"> Đăng nhập</w:t>
      </w:r>
      <w:bookmarkEnd w:id="5"/>
    </w:p>
    <w:p w14:paraId="7F140EA8" w14:textId="7FCE90F1" w:rsidR="00E6189B" w:rsidRDefault="00B600ED" w:rsidP="00632D66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05E66B5D" w14:textId="7F8EFA44" w:rsidR="006E1F05" w:rsidRDefault="00F637FB" w:rsidP="006E1F05">
      <w:pPr>
        <w:rPr>
          <w:lang w:val="en-US"/>
        </w:rPr>
      </w:pPr>
      <w:r>
        <w:rPr>
          <w:noProof/>
        </w:rPr>
        <w:drawing>
          <wp:inline distT="0" distB="0" distL="0" distR="0" wp14:anchorId="2B2407ED" wp14:editId="203426AE">
            <wp:extent cx="5732145" cy="2700020"/>
            <wp:effectExtent l="0" t="0" r="1905" b="508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6EBF" w14:textId="77777777" w:rsidR="009F51F3" w:rsidRPr="0052315A" w:rsidRDefault="009F51F3" w:rsidP="009F51F3">
      <w:pPr>
        <w:pStyle w:val="oancuaDanhsach"/>
        <w:numPr>
          <w:ilvl w:val="0"/>
          <w:numId w:val="37"/>
        </w:numPr>
        <w:spacing w:line="240" w:lineRule="auto"/>
        <w:rPr>
          <w:lang w:val="en-US"/>
        </w:rPr>
      </w:pPr>
      <w:r w:rsidRPr="0052315A">
        <w:rPr>
          <w:lang w:val="en-US"/>
        </w:rPr>
        <w:t>Cách sử dụng</w:t>
      </w:r>
    </w:p>
    <w:p w14:paraId="07EF76CC" w14:textId="164837F8" w:rsidR="009F51F3" w:rsidRPr="0052315A" w:rsidRDefault="009F51F3" w:rsidP="009F51F3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52315A">
        <w:rPr>
          <w:lang w:val="en-US"/>
        </w:rPr>
        <w:t>Người dùng nhập Tên đăng nhập và Mật khẩu và</w:t>
      </w:r>
      <w:r w:rsidR="004B2159">
        <w:rPr>
          <w:lang w:val="en-US"/>
        </w:rPr>
        <w:t>o</w:t>
      </w:r>
      <w:r w:rsidRPr="0052315A">
        <w:rPr>
          <w:lang w:val="en-US"/>
        </w:rPr>
        <w:t xml:space="preserve"> các ô</w:t>
      </w:r>
      <w:r w:rsidR="00A143AB">
        <w:rPr>
          <w:lang w:val="en-US"/>
        </w:rPr>
        <w:t>.</w:t>
      </w:r>
    </w:p>
    <w:p w14:paraId="5953925E" w14:textId="6B97EA40" w:rsidR="00E62F55" w:rsidRPr="0052315A" w:rsidRDefault="009F51F3" w:rsidP="006E1F05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52315A">
        <w:rPr>
          <w:lang w:val="en-US"/>
        </w:rPr>
        <w:t>Nhấn Đăng nhập để truy cập vào tài khoản</w:t>
      </w:r>
      <w:r w:rsidR="00A143AB">
        <w:rPr>
          <w:lang w:val="en-US"/>
        </w:rPr>
        <w:t>.</w:t>
      </w:r>
    </w:p>
    <w:p w14:paraId="0E7B2620" w14:textId="5082E816" w:rsidR="00B600ED" w:rsidRDefault="00B600ED" w:rsidP="00B600ED">
      <w:pPr>
        <w:pStyle w:val="u3"/>
        <w:rPr>
          <w:lang w:val="en-US"/>
        </w:rPr>
      </w:pPr>
      <w:r>
        <w:rPr>
          <w:lang w:val="en-US"/>
        </w:rPr>
        <w:t>Nhập thông tin để đăng nhập</w:t>
      </w:r>
    </w:p>
    <w:p w14:paraId="789BB7B0" w14:textId="627055FA" w:rsidR="00BB03AD" w:rsidRDefault="00BB03AD" w:rsidP="00BB03AD">
      <w:pPr>
        <w:rPr>
          <w:lang w:val="en-US"/>
        </w:rPr>
      </w:pPr>
      <w:r>
        <w:rPr>
          <w:noProof/>
        </w:rPr>
        <w:drawing>
          <wp:inline distT="0" distB="0" distL="0" distR="0" wp14:anchorId="0A9F48AA" wp14:editId="7D119143">
            <wp:extent cx="5732145" cy="2592070"/>
            <wp:effectExtent l="0" t="0" r="190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249C" w14:textId="5E828CE7" w:rsidR="00E93604" w:rsidRDefault="00D75A42" w:rsidP="00BB03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64710E" wp14:editId="16DDA0A5">
            <wp:extent cx="5732145" cy="2512695"/>
            <wp:effectExtent l="0" t="0" r="1905" b="190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115DD" w14:textId="77777777" w:rsidR="00BB03AD" w:rsidRPr="00BB03AD" w:rsidRDefault="00BB03AD" w:rsidP="00BB03AD">
      <w:pPr>
        <w:rPr>
          <w:lang w:val="en-US"/>
        </w:rPr>
      </w:pPr>
    </w:p>
    <w:p w14:paraId="0A623D79" w14:textId="61B99CEA" w:rsidR="00BB03AD" w:rsidRPr="003B243F" w:rsidRDefault="00BB03AD" w:rsidP="00BB03AD">
      <w:pPr>
        <w:pStyle w:val="oancuaDanhsach"/>
        <w:numPr>
          <w:ilvl w:val="0"/>
          <w:numId w:val="37"/>
        </w:numPr>
        <w:spacing w:line="240" w:lineRule="auto"/>
        <w:rPr>
          <w:lang w:val="en-US"/>
        </w:rPr>
      </w:pPr>
      <w:r w:rsidRPr="003B243F">
        <w:rPr>
          <w:lang w:val="en-US"/>
        </w:rPr>
        <w:t>Cách sử dụng</w:t>
      </w:r>
    </w:p>
    <w:p w14:paraId="75DD131C" w14:textId="3E028C31" w:rsidR="00BB03AD" w:rsidRPr="003B243F" w:rsidRDefault="00BB03AD" w:rsidP="00BB03AD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3B243F">
        <w:rPr>
          <w:lang w:val="en-US"/>
        </w:rPr>
        <w:t>Người dùng nhập Tên đăng nhập và Mật khẩu và</w:t>
      </w:r>
      <w:r w:rsidR="00E672FA">
        <w:rPr>
          <w:lang w:val="en-US"/>
        </w:rPr>
        <w:t>o</w:t>
      </w:r>
      <w:r w:rsidRPr="003B243F">
        <w:rPr>
          <w:lang w:val="en-US"/>
        </w:rPr>
        <w:t xml:space="preserve"> các ô</w:t>
      </w:r>
      <w:r w:rsidR="00A143AB">
        <w:rPr>
          <w:lang w:val="en-US"/>
        </w:rPr>
        <w:t>.</w:t>
      </w:r>
    </w:p>
    <w:p w14:paraId="41CCDF15" w14:textId="02C8FFDB" w:rsidR="006E160F" w:rsidRPr="003B243F" w:rsidRDefault="006E160F" w:rsidP="00BB03AD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3B243F">
        <w:rPr>
          <w:lang w:val="en-US"/>
        </w:rPr>
        <w:t>Người dùng có thể tick vào Hiện mật khẩu để hiển thị mật khẩu</w:t>
      </w:r>
      <w:r w:rsidR="00A143AB">
        <w:rPr>
          <w:lang w:val="en-US"/>
        </w:rPr>
        <w:t>.</w:t>
      </w:r>
    </w:p>
    <w:p w14:paraId="57C26435" w14:textId="740C360B" w:rsidR="00BB03AD" w:rsidRPr="003B243F" w:rsidRDefault="00BB03AD" w:rsidP="00BB03AD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3B243F">
        <w:rPr>
          <w:lang w:val="en-US"/>
        </w:rPr>
        <w:t>Nhấn Đăng nhập để truy cập vào tài khoản</w:t>
      </w:r>
      <w:r w:rsidR="00A143AB">
        <w:rPr>
          <w:lang w:val="en-US"/>
        </w:rPr>
        <w:t>.</w:t>
      </w:r>
    </w:p>
    <w:p w14:paraId="4ACEC815" w14:textId="140CEE4C" w:rsidR="00B600ED" w:rsidRDefault="00B600ED" w:rsidP="00B600ED">
      <w:pPr>
        <w:pStyle w:val="u3"/>
        <w:rPr>
          <w:lang w:val="en-US"/>
        </w:rPr>
      </w:pPr>
      <w:r>
        <w:rPr>
          <w:lang w:val="en-US"/>
        </w:rPr>
        <w:t>Các thông báo lỗi</w:t>
      </w:r>
    </w:p>
    <w:p w14:paraId="44835933" w14:textId="2DC0784B" w:rsidR="00DC1278" w:rsidRDefault="009E2193" w:rsidP="00DC1278">
      <w:pPr>
        <w:rPr>
          <w:lang w:val="en-US"/>
        </w:rPr>
      </w:pPr>
      <w:r>
        <w:rPr>
          <w:noProof/>
        </w:rPr>
        <w:drawing>
          <wp:inline distT="0" distB="0" distL="0" distR="0" wp14:anchorId="4BD3A8B7" wp14:editId="53830FA6">
            <wp:extent cx="5732145" cy="2794635"/>
            <wp:effectExtent l="0" t="0" r="1905" b="571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13C5" w14:textId="60FBDFFD" w:rsidR="00E46F56" w:rsidRPr="00DD4D3F" w:rsidRDefault="00E46F56" w:rsidP="00E46F56">
      <w:pPr>
        <w:pStyle w:val="oancuaDanhsach"/>
        <w:numPr>
          <w:ilvl w:val="0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Cách xử lý</w:t>
      </w:r>
    </w:p>
    <w:p w14:paraId="263E3FCB" w14:textId="13823AC3" w:rsidR="00E46F56" w:rsidRPr="00DD4D3F" w:rsidRDefault="004B0E7F" w:rsidP="00E46F56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Nếu thông tin người dùng nhập sai, ứng dụng sẽ thông báo “Sai tên đăng nhập hoặc mật khẩu”</w:t>
      </w:r>
      <w:r w:rsidR="00A143AB">
        <w:rPr>
          <w:lang w:val="en-US"/>
        </w:rPr>
        <w:t>.</w:t>
      </w:r>
    </w:p>
    <w:p w14:paraId="64603CBC" w14:textId="06151180" w:rsidR="004B0E7F" w:rsidRPr="00DD4D3F" w:rsidRDefault="004B0E7F" w:rsidP="00E46F56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Ứng dụng sẽ không chỉ rõ Tên đăng nhập hay Mật khẩu sai</w:t>
      </w:r>
      <w:r w:rsidR="00A143AB">
        <w:rPr>
          <w:lang w:val="en-US"/>
        </w:rPr>
        <w:t>.</w:t>
      </w:r>
    </w:p>
    <w:p w14:paraId="6A9A8A30" w14:textId="714D19FD" w:rsidR="004B0E7F" w:rsidRPr="00DD4D3F" w:rsidRDefault="004B0E7F" w:rsidP="00E46F56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Trong trường hợp tài khoản không tồn tại, ứng dụng vẫn hiện thông báo như trên</w:t>
      </w:r>
      <w:r w:rsidR="00A143AB">
        <w:rPr>
          <w:lang w:val="en-US"/>
        </w:rPr>
        <w:t>.</w:t>
      </w:r>
    </w:p>
    <w:p w14:paraId="37D7B196" w14:textId="77777777" w:rsidR="00E46F56" w:rsidRPr="00DC1278" w:rsidRDefault="00E46F56" w:rsidP="00DC1278">
      <w:pPr>
        <w:rPr>
          <w:lang w:val="en-US"/>
        </w:rPr>
      </w:pPr>
    </w:p>
    <w:p w14:paraId="77622CB9" w14:textId="77777777" w:rsidR="008B44FC" w:rsidRDefault="008B44FC">
      <w:pPr>
        <w:widowControl/>
        <w:spacing w:line="240" w:lineRule="auto"/>
        <w:rPr>
          <w:rFonts w:ascii="Arial" w:hAnsi="Arial"/>
          <w:b/>
          <w:sz w:val="20"/>
          <w:lang w:val="en-US"/>
        </w:rPr>
      </w:pPr>
      <w:bookmarkStart w:id="6" w:name="_Toc176926928"/>
      <w:r>
        <w:rPr>
          <w:lang w:val="en-US"/>
        </w:rPr>
        <w:br w:type="page"/>
      </w:r>
    </w:p>
    <w:p w14:paraId="2B1D9F97" w14:textId="466E70F0" w:rsidR="00767CB6" w:rsidRPr="00A23534" w:rsidRDefault="00767CB6" w:rsidP="006E186A">
      <w:pPr>
        <w:pStyle w:val="u2"/>
        <w:rPr>
          <w:lang w:val="en-US"/>
        </w:rPr>
      </w:pPr>
      <w:bookmarkStart w:id="7" w:name="_Toc106657156"/>
      <w:r w:rsidRPr="00A23534">
        <w:rPr>
          <w:lang w:val="en-US"/>
        </w:rPr>
        <w:lastRenderedPageBreak/>
        <w:t>Màn hình</w:t>
      </w:r>
      <w:bookmarkEnd w:id="6"/>
      <w:r w:rsidR="001C360E">
        <w:rPr>
          <w:lang w:val="en-US"/>
        </w:rPr>
        <w:t xml:space="preserve"> Đăng ký</w:t>
      </w:r>
      <w:bookmarkEnd w:id="7"/>
    </w:p>
    <w:p w14:paraId="2B1D9F9A" w14:textId="1EC9401A" w:rsidR="003C2F0F" w:rsidRDefault="007200DE" w:rsidP="007200D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69EFB6A1" w14:textId="7BBF16BA" w:rsidR="008B4DDF" w:rsidRDefault="008A5CB6" w:rsidP="008B4DDF">
      <w:pPr>
        <w:rPr>
          <w:rStyle w:val="Nhnmanh"/>
          <w:i w:val="0"/>
          <w:iCs w:val="0"/>
          <w:lang w:val="en-US"/>
        </w:rPr>
      </w:pPr>
      <w:r>
        <w:rPr>
          <w:noProof/>
        </w:rPr>
        <w:drawing>
          <wp:inline distT="0" distB="0" distL="0" distR="0" wp14:anchorId="6CD7C5B8" wp14:editId="2B39A7AF">
            <wp:extent cx="5732145" cy="3007360"/>
            <wp:effectExtent l="0" t="0" r="1905" b="2540"/>
            <wp:docPr id="11" name="Picture 1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eams&#10;&#10;Description automatically generated"/>
                    <pic:cNvPicPr/>
                  </pic:nvPicPr>
                  <pic:blipFill rotWithShape="1">
                    <a:blip r:embed="rId13"/>
                    <a:srcRect t="5507"/>
                    <a:stretch/>
                  </pic:blipFill>
                  <pic:spPr bwMode="auto">
                    <a:xfrm>
                      <a:off x="0" y="0"/>
                      <a:ext cx="5732145" cy="300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BFDCE" w14:textId="68B5A606" w:rsidR="00386CEC" w:rsidRDefault="00386CEC" w:rsidP="00386CEC">
      <w:pPr>
        <w:pStyle w:val="oancuaDanhsach"/>
        <w:numPr>
          <w:ilvl w:val="0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Cách sử dụng</w:t>
      </w:r>
    </w:p>
    <w:p w14:paraId="280F8C97" w14:textId="35EAEB7B" w:rsidR="00386CEC" w:rsidRDefault="00386CEC" w:rsidP="00386CEC">
      <w:pPr>
        <w:pStyle w:val="oancuaDanhsach"/>
        <w:numPr>
          <w:ilvl w:val="1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Để vào màn hình Đăng ký, ta nhấn nút “Đăng ký” ở màn hình Đăng nhập</w:t>
      </w:r>
      <w:r w:rsidR="00A143AB">
        <w:rPr>
          <w:rStyle w:val="Nhnmanh"/>
          <w:i w:val="0"/>
          <w:iCs w:val="0"/>
          <w:lang w:val="en-US"/>
        </w:rPr>
        <w:t>.</w:t>
      </w:r>
    </w:p>
    <w:p w14:paraId="4C4653D5" w14:textId="1058AF2B" w:rsidR="001A254D" w:rsidRDefault="001A254D" w:rsidP="00386CEC">
      <w:pPr>
        <w:pStyle w:val="oancuaDanhsach"/>
        <w:numPr>
          <w:ilvl w:val="1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Nhập các thông tin cần thiết vào các ô được yêu cầu</w:t>
      </w:r>
      <w:r w:rsidR="00A143AB">
        <w:rPr>
          <w:rStyle w:val="Nhnmanh"/>
          <w:i w:val="0"/>
          <w:iCs w:val="0"/>
          <w:lang w:val="en-US"/>
        </w:rPr>
        <w:t>.</w:t>
      </w:r>
    </w:p>
    <w:p w14:paraId="0069E25D" w14:textId="3544C429" w:rsidR="001A254D" w:rsidRPr="00386CEC" w:rsidRDefault="001A254D" w:rsidP="00386CEC">
      <w:pPr>
        <w:pStyle w:val="oancuaDanhsach"/>
        <w:numPr>
          <w:ilvl w:val="1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Các ô dấu (*) là bắt buộc điền</w:t>
      </w:r>
      <w:r w:rsidR="00A143AB">
        <w:rPr>
          <w:rStyle w:val="Nhnmanh"/>
          <w:i w:val="0"/>
          <w:iCs w:val="0"/>
          <w:lang w:val="en-US"/>
        </w:rPr>
        <w:t>.</w:t>
      </w:r>
    </w:p>
    <w:p w14:paraId="69F325E9" w14:textId="6D2169E0" w:rsidR="007200DE" w:rsidRDefault="007200DE" w:rsidP="007200DE">
      <w:pPr>
        <w:pStyle w:val="u3"/>
        <w:rPr>
          <w:lang w:val="en-US"/>
        </w:rPr>
      </w:pPr>
      <w:r>
        <w:rPr>
          <w:lang w:val="en-US"/>
        </w:rPr>
        <w:t>Nhập thông tin để đăng ký</w:t>
      </w:r>
    </w:p>
    <w:p w14:paraId="0B3F25F7" w14:textId="0709C935" w:rsidR="00E87F86" w:rsidRDefault="00783731" w:rsidP="00E87F86">
      <w:pPr>
        <w:rPr>
          <w:lang w:val="en-US"/>
        </w:rPr>
      </w:pPr>
      <w:r>
        <w:rPr>
          <w:noProof/>
        </w:rPr>
        <w:drawing>
          <wp:inline distT="0" distB="0" distL="0" distR="0" wp14:anchorId="1D78A3BD" wp14:editId="379908E3">
            <wp:extent cx="5732145" cy="2916555"/>
            <wp:effectExtent l="0" t="0" r="190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2F15" w14:textId="27C533E4" w:rsidR="009903CE" w:rsidRDefault="003D1201" w:rsidP="00E87F8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647E67" wp14:editId="4C0D2579">
            <wp:extent cx="5732145" cy="2854325"/>
            <wp:effectExtent l="0" t="0" r="1905" b="317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E424" w14:textId="38ED48AD" w:rsidR="009E65A6" w:rsidRPr="00333225" w:rsidRDefault="009E65A6" w:rsidP="00333225">
      <w:pPr>
        <w:pStyle w:val="oancuaDanhsach"/>
        <w:numPr>
          <w:ilvl w:val="0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Cách sử dụng</w:t>
      </w:r>
    </w:p>
    <w:p w14:paraId="39FC2487" w14:textId="2A2633EF" w:rsidR="009E65A6" w:rsidRDefault="009E65A6" w:rsidP="009E65A6">
      <w:pPr>
        <w:pStyle w:val="oancuaDanhsach"/>
        <w:numPr>
          <w:ilvl w:val="1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Nhập các thông tin cần thiết vào các ô được yêu cầu</w:t>
      </w:r>
      <w:r w:rsidR="00A143AB">
        <w:rPr>
          <w:rStyle w:val="Nhnmanh"/>
          <w:i w:val="0"/>
          <w:iCs w:val="0"/>
          <w:lang w:val="en-US"/>
        </w:rPr>
        <w:t>.</w:t>
      </w:r>
    </w:p>
    <w:p w14:paraId="191214A7" w14:textId="16A325E7" w:rsidR="009E65A6" w:rsidRDefault="009E65A6" w:rsidP="009E65A6">
      <w:pPr>
        <w:pStyle w:val="oancuaDanhsach"/>
        <w:numPr>
          <w:ilvl w:val="1"/>
          <w:numId w:val="38"/>
        </w:numPr>
        <w:rPr>
          <w:rStyle w:val="Nhnmanh"/>
          <w:i w:val="0"/>
          <w:iCs w:val="0"/>
          <w:lang w:val="en-US"/>
        </w:rPr>
      </w:pPr>
      <w:r>
        <w:rPr>
          <w:rStyle w:val="Nhnmanh"/>
          <w:i w:val="0"/>
          <w:iCs w:val="0"/>
          <w:lang w:val="en-US"/>
        </w:rPr>
        <w:t>Các ô dấu (*) là bắt buộc điền</w:t>
      </w:r>
      <w:r w:rsidR="00A143AB">
        <w:rPr>
          <w:rStyle w:val="Nhnmanh"/>
          <w:i w:val="0"/>
          <w:iCs w:val="0"/>
          <w:lang w:val="en-US"/>
        </w:rPr>
        <w:t>.</w:t>
      </w:r>
    </w:p>
    <w:p w14:paraId="50EC7144" w14:textId="0BF1CCBD" w:rsidR="009E65A6" w:rsidRPr="00181F66" w:rsidRDefault="00091B1C" w:rsidP="00E87F86">
      <w:pPr>
        <w:pStyle w:val="oancuaDanhsach"/>
        <w:numPr>
          <w:ilvl w:val="1"/>
          <w:numId w:val="38"/>
        </w:numPr>
        <w:spacing w:line="240" w:lineRule="auto"/>
        <w:rPr>
          <w:lang w:val="en-US"/>
        </w:rPr>
      </w:pPr>
      <w:r w:rsidRPr="003B243F">
        <w:rPr>
          <w:lang w:val="en-US"/>
        </w:rPr>
        <w:t>Người dùng có thể tick vào Hiện mật khẩu để hiển thị mật khẩu</w:t>
      </w:r>
      <w:r w:rsidR="00A143AB">
        <w:rPr>
          <w:lang w:val="en-US"/>
        </w:rPr>
        <w:t>.</w:t>
      </w:r>
    </w:p>
    <w:p w14:paraId="1237E16A" w14:textId="736795EE" w:rsidR="007200DE" w:rsidRDefault="007200DE" w:rsidP="007200DE">
      <w:pPr>
        <w:pStyle w:val="u3"/>
        <w:rPr>
          <w:lang w:val="en-US"/>
        </w:rPr>
      </w:pPr>
      <w:r>
        <w:rPr>
          <w:lang w:val="en-US"/>
        </w:rPr>
        <w:t>Các thông báo lỗi</w:t>
      </w:r>
    </w:p>
    <w:p w14:paraId="4A162106" w14:textId="3A7106DF" w:rsidR="00C76028" w:rsidRDefault="00C76028" w:rsidP="00C76028">
      <w:pPr>
        <w:rPr>
          <w:lang w:val="en-US"/>
        </w:rPr>
      </w:pPr>
      <w:r>
        <w:rPr>
          <w:noProof/>
        </w:rPr>
        <w:drawing>
          <wp:inline distT="0" distB="0" distL="0" distR="0" wp14:anchorId="1D216E95" wp14:editId="1DF55111">
            <wp:extent cx="5732145" cy="3016250"/>
            <wp:effectExtent l="0" t="0" r="1905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E8D4" w14:textId="77777777" w:rsidR="00363DE3" w:rsidRPr="00DD4D3F" w:rsidRDefault="00363DE3" w:rsidP="00363DE3">
      <w:pPr>
        <w:pStyle w:val="oancuaDanhsach"/>
        <w:numPr>
          <w:ilvl w:val="0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Cách xử lý</w:t>
      </w:r>
    </w:p>
    <w:p w14:paraId="4ED0B3D4" w14:textId="56481C84" w:rsidR="00363DE3" w:rsidRPr="00DD4D3F" w:rsidRDefault="00363DE3" w:rsidP="00363DE3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 xml:space="preserve">Nếu </w:t>
      </w:r>
      <w:r w:rsidR="00D6485F">
        <w:rPr>
          <w:lang w:val="en-US"/>
        </w:rPr>
        <w:t xml:space="preserve">người dùng nhập thiếu thông tin cho các ô (*), </w:t>
      </w:r>
      <w:r w:rsidRPr="00DD4D3F">
        <w:rPr>
          <w:lang w:val="en-US"/>
        </w:rPr>
        <w:t>ứng dụng sẽ thông báo “</w:t>
      </w:r>
      <w:r w:rsidR="00DD709C">
        <w:rPr>
          <w:lang w:val="en-US"/>
        </w:rPr>
        <w:t>Có ít nhất một ô (*) bị trống</w:t>
      </w:r>
      <w:r w:rsidRPr="00DD4D3F">
        <w:rPr>
          <w:lang w:val="en-US"/>
        </w:rPr>
        <w:t>”</w:t>
      </w:r>
      <w:r w:rsidR="00A143AB">
        <w:rPr>
          <w:lang w:val="en-US"/>
        </w:rPr>
        <w:t>.</w:t>
      </w:r>
    </w:p>
    <w:p w14:paraId="6A096B29" w14:textId="277AD417" w:rsidR="00770E14" w:rsidRDefault="00363DE3" w:rsidP="00C76028">
      <w:pPr>
        <w:pStyle w:val="oancuaDanhsach"/>
        <w:numPr>
          <w:ilvl w:val="1"/>
          <w:numId w:val="37"/>
        </w:numPr>
        <w:spacing w:line="240" w:lineRule="auto"/>
        <w:rPr>
          <w:lang w:val="en-US"/>
        </w:rPr>
      </w:pPr>
      <w:r w:rsidRPr="00DD4D3F">
        <w:rPr>
          <w:lang w:val="en-US"/>
        </w:rPr>
        <w:t>Ứng dụng sẽ không chỉ rõ</w:t>
      </w:r>
      <w:r w:rsidR="009005FD">
        <w:rPr>
          <w:lang w:val="en-US"/>
        </w:rPr>
        <w:t xml:space="preserve"> ô nào bị thiếu</w:t>
      </w:r>
      <w:r w:rsidR="00A143AB">
        <w:rPr>
          <w:lang w:val="en-US"/>
        </w:rPr>
        <w:t>.</w:t>
      </w:r>
    </w:p>
    <w:p w14:paraId="5F7AF78A" w14:textId="77777777" w:rsidR="00770E14" w:rsidRDefault="00770E14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8788834" w14:textId="5C321E5A" w:rsidR="00363DE3" w:rsidRDefault="0098614C" w:rsidP="00770E14">
      <w:pPr>
        <w:pStyle w:val="u2"/>
        <w:rPr>
          <w:lang w:val="en-US"/>
        </w:rPr>
      </w:pPr>
      <w:bookmarkStart w:id="8" w:name="_Toc106657157"/>
      <w:r>
        <w:rPr>
          <w:lang w:val="en-US"/>
        </w:rPr>
        <w:lastRenderedPageBreak/>
        <w:t>Danh sách chuyến bay</w:t>
      </w:r>
      <w:bookmarkEnd w:id="8"/>
    </w:p>
    <w:p w14:paraId="25B91A1E" w14:textId="065936EE" w:rsidR="0098614C" w:rsidRDefault="0098614C" w:rsidP="0098614C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51C92B6F" w14:textId="0F3F649D" w:rsidR="0098614C" w:rsidRPr="0098614C" w:rsidRDefault="00D26C60" w:rsidP="0098614C">
      <w:pPr>
        <w:rPr>
          <w:lang w:val="en-US"/>
        </w:rPr>
      </w:pPr>
      <w:r>
        <w:rPr>
          <w:noProof/>
        </w:rPr>
        <w:drawing>
          <wp:inline distT="0" distB="0" distL="0" distR="0" wp14:anchorId="0E0388BF" wp14:editId="53A5BA00">
            <wp:extent cx="5732145" cy="3214370"/>
            <wp:effectExtent l="0" t="0" r="1905" b="5080"/>
            <wp:docPr id="23" name="Picture 2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AF44" w14:textId="6502A9E2" w:rsidR="0098614C" w:rsidRDefault="009419D5" w:rsidP="0098614C">
      <w:pPr>
        <w:pStyle w:val="u3"/>
        <w:rPr>
          <w:lang w:val="en-US"/>
        </w:rPr>
      </w:pPr>
      <w:r>
        <w:rPr>
          <w:lang w:val="en-US"/>
        </w:rPr>
        <w:t>Các thao tác</w:t>
      </w:r>
      <w:r w:rsidR="00F25DBD">
        <w:rPr>
          <w:lang w:val="en-US"/>
        </w:rPr>
        <w:t xml:space="preserve"> và xử lý</w:t>
      </w:r>
    </w:p>
    <w:p w14:paraId="69772D27" w14:textId="2E272B8E" w:rsidR="00886162" w:rsidRDefault="00886162" w:rsidP="007F5C90">
      <w:pPr>
        <w:pStyle w:val="oancuaDanhsach"/>
        <w:numPr>
          <w:ilvl w:val="0"/>
          <w:numId w:val="39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nhập các thông tin như Sân bay đến, Sân bay đi, Ngày bắt đầu, Ngày kết thúc</w:t>
      </w:r>
      <w:r w:rsidR="00D9319A">
        <w:rPr>
          <w:lang w:val="en-US"/>
        </w:rPr>
        <w:t xml:space="preserve"> rồi nhấn nút “Tìm kiếm”</w:t>
      </w:r>
      <w:r w:rsidR="00A143AB">
        <w:rPr>
          <w:lang w:val="en-US"/>
        </w:rPr>
        <w:t>.</w:t>
      </w:r>
    </w:p>
    <w:p w14:paraId="4607ABE8" w14:textId="2FBEBF14" w:rsidR="00D9319A" w:rsidRDefault="00D9319A" w:rsidP="007F5C90">
      <w:pPr>
        <w:pStyle w:val="oancuaDanhsach"/>
        <w:numPr>
          <w:ilvl w:val="0"/>
          <w:numId w:val="39"/>
        </w:numPr>
        <w:spacing w:line="276" w:lineRule="auto"/>
        <w:jc w:val="both"/>
        <w:rPr>
          <w:lang w:val="en-US"/>
        </w:rPr>
      </w:pPr>
      <w:r>
        <w:rPr>
          <w:lang w:val="en-US"/>
        </w:rPr>
        <w:t>Hệ thống sẽ trả về danh sách các chuyến bay tìm được</w:t>
      </w:r>
      <w:r w:rsidR="00A143AB">
        <w:rPr>
          <w:lang w:val="en-US"/>
        </w:rPr>
        <w:t>.</w:t>
      </w:r>
    </w:p>
    <w:p w14:paraId="7D106EFD" w14:textId="43B52999" w:rsidR="00D9319A" w:rsidRDefault="002E5309" w:rsidP="007F5C90">
      <w:pPr>
        <w:pStyle w:val="oancuaDanhsach"/>
        <w:numPr>
          <w:ilvl w:val="0"/>
          <w:numId w:val="39"/>
        </w:numPr>
        <w:spacing w:line="276" w:lineRule="auto"/>
        <w:jc w:val="both"/>
        <w:rPr>
          <w:lang w:val="en-US"/>
        </w:rPr>
      </w:pPr>
      <w:r>
        <w:rPr>
          <w:lang w:val="en-US"/>
        </w:rPr>
        <w:t>Khi chọn một chuyến bay, người dùng có thể nhấn nút “Chi tiết” để xem chi tiết thông tin chuyến bay</w:t>
      </w:r>
      <w:r w:rsidR="00A8552F">
        <w:rPr>
          <w:lang w:val="en-US"/>
        </w:rPr>
        <w:t xml:space="preserve"> (xem mục 2.4 Chi tiết chuyến bay)</w:t>
      </w:r>
      <w:r w:rsidR="00A143AB">
        <w:rPr>
          <w:lang w:val="en-US"/>
        </w:rPr>
        <w:t>.</w:t>
      </w:r>
    </w:p>
    <w:p w14:paraId="0D5AA568" w14:textId="1809A96D" w:rsidR="00192B24" w:rsidRDefault="00A61887" w:rsidP="007F5C90">
      <w:pPr>
        <w:pStyle w:val="oancuaDanhsach"/>
        <w:numPr>
          <w:ilvl w:val="0"/>
          <w:numId w:val="39"/>
        </w:numPr>
        <w:spacing w:line="276" w:lineRule="auto"/>
        <w:jc w:val="both"/>
        <w:rPr>
          <w:lang w:val="en-US"/>
        </w:rPr>
      </w:pPr>
      <w:r>
        <w:rPr>
          <w:lang w:val="en-US"/>
        </w:rPr>
        <w:t>Khi chọn một chuyến bay, người dùng có thể nhấn nút “Đặt vé” để tiến hành đặt vé</w:t>
      </w:r>
      <w:r w:rsidR="00E421B5">
        <w:rPr>
          <w:lang w:val="en-US"/>
        </w:rPr>
        <w:t xml:space="preserve"> (xem mục 2.5 Đặt vé)</w:t>
      </w:r>
      <w:r w:rsidR="00A143AB">
        <w:rPr>
          <w:lang w:val="en-US"/>
        </w:rPr>
        <w:t>.</w:t>
      </w:r>
    </w:p>
    <w:p w14:paraId="1263FC20" w14:textId="77777777" w:rsidR="00192B24" w:rsidRDefault="00192B24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69B64278" w14:textId="1C7741A3" w:rsidR="009419D5" w:rsidRDefault="009419D5" w:rsidP="009419D5">
      <w:pPr>
        <w:pStyle w:val="u2"/>
        <w:rPr>
          <w:lang w:val="en-US"/>
        </w:rPr>
      </w:pPr>
      <w:bookmarkStart w:id="9" w:name="_Toc106657158"/>
      <w:r>
        <w:rPr>
          <w:lang w:val="en-US"/>
        </w:rPr>
        <w:lastRenderedPageBreak/>
        <w:t>Chi tiết chuyến bay</w:t>
      </w:r>
      <w:bookmarkEnd w:id="9"/>
    </w:p>
    <w:p w14:paraId="6294EC56" w14:textId="726F5A2A" w:rsidR="009419D5" w:rsidRDefault="009419D5" w:rsidP="009419D5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34021BDB" w14:textId="29C9A173" w:rsidR="00884038" w:rsidRPr="00884038" w:rsidRDefault="00192B24" w:rsidP="00884038">
      <w:pPr>
        <w:rPr>
          <w:lang w:val="en-US"/>
        </w:rPr>
      </w:pPr>
      <w:r>
        <w:rPr>
          <w:noProof/>
        </w:rPr>
        <w:drawing>
          <wp:inline distT="0" distB="0" distL="0" distR="0" wp14:anchorId="374371CC" wp14:editId="298DB7F5">
            <wp:extent cx="5732145" cy="4252595"/>
            <wp:effectExtent l="0" t="0" r="1905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9111" w14:textId="267109A4" w:rsidR="009419D5" w:rsidRDefault="009419D5" w:rsidP="009419D5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50E435E7" w14:textId="45B58214" w:rsidR="00575FD1" w:rsidRDefault="004E04F5" w:rsidP="00965F14">
      <w:pPr>
        <w:pStyle w:val="oancuaDanhsach"/>
        <w:numPr>
          <w:ilvl w:val="0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</w:t>
      </w:r>
      <w:r w:rsidR="00173D6B">
        <w:rPr>
          <w:lang w:val="en-US"/>
        </w:rPr>
        <w:t>thông tin chi tiết của chuyến bay</w:t>
      </w:r>
      <w:r w:rsidR="000106C2">
        <w:rPr>
          <w:lang w:val="en-US"/>
        </w:rPr>
        <w:t xml:space="preserve">, cũng như </w:t>
      </w:r>
      <w:r>
        <w:rPr>
          <w:lang w:val="en-US"/>
        </w:rPr>
        <w:t>danh sách</w:t>
      </w:r>
      <w:r w:rsidR="000106C2">
        <w:rPr>
          <w:lang w:val="en-US"/>
        </w:rPr>
        <w:t xml:space="preserve"> các sân bay trung gian</w:t>
      </w:r>
      <w:r w:rsidR="00A143AB">
        <w:rPr>
          <w:lang w:val="en-US"/>
        </w:rPr>
        <w:t>.</w:t>
      </w:r>
    </w:p>
    <w:p w14:paraId="597A6723" w14:textId="77777777" w:rsidR="00575FD1" w:rsidRDefault="00575FD1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380B4AFA" w14:textId="37348693" w:rsidR="00310D67" w:rsidRDefault="005F2C86" w:rsidP="00310D67">
      <w:pPr>
        <w:pStyle w:val="u2"/>
        <w:rPr>
          <w:lang w:val="en-US"/>
        </w:rPr>
      </w:pPr>
      <w:bookmarkStart w:id="10" w:name="_Toc106657159"/>
      <w:r>
        <w:rPr>
          <w:lang w:val="en-US"/>
        </w:rPr>
        <w:lastRenderedPageBreak/>
        <w:t>Đặt vé</w:t>
      </w:r>
      <w:bookmarkEnd w:id="10"/>
    </w:p>
    <w:p w14:paraId="24481883" w14:textId="77777777" w:rsidR="00310D67" w:rsidRDefault="00310D67" w:rsidP="00310D67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79BF20A5" w14:textId="2A1855BE" w:rsidR="00887319" w:rsidRPr="00887319" w:rsidRDefault="001E4454" w:rsidP="00887319">
      <w:pPr>
        <w:rPr>
          <w:lang w:val="en-US"/>
        </w:rPr>
      </w:pPr>
      <w:r>
        <w:rPr>
          <w:noProof/>
        </w:rPr>
        <w:drawing>
          <wp:inline distT="0" distB="0" distL="0" distR="0" wp14:anchorId="029E1DD6" wp14:editId="27FDC7A2">
            <wp:extent cx="5732145" cy="4081780"/>
            <wp:effectExtent l="0" t="0" r="1905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1C33" w14:textId="77777777" w:rsidR="00310D67" w:rsidRPr="009419D5" w:rsidRDefault="00310D67" w:rsidP="00310D67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4067F025" w14:textId="5F4C1E0B" w:rsidR="00841820" w:rsidRDefault="00CF3866" w:rsidP="00AF085C">
      <w:pPr>
        <w:pStyle w:val="oancuaDanhsach"/>
        <w:widowControl/>
        <w:numPr>
          <w:ilvl w:val="0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đặt vé bằng cách điền các thông tin được yêu cầu</w:t>
      </w:r>
      <w:r w:rsidR="00A143AB">
        <w:rPr>
          <w:lang w:val="en-US"/>
        </w:rPr>
        <w:t>.</w:t>
      </w:r>
    </w:p>
    <w:p w14:paraId="1FF11CC6" w14:textId="0629719A" w:rsidR="00841820" w:rsidRDefault="00841820" w:rsidP="00AF085C">
      <w:pPr>
        <w:pStyle w:val="oancuaDanhsach"/>
        <w:widowControl/>
        <w:numPr>
          <w:ilvl w:val="0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>Nếu người dùng bỏ trống một trong các ô được đánh dấu (*), ứng dụng sẽ báo lỗi</w:t>
      </w:r>
      <w:r w:rsidR="00A143AB">
        <w:rPr>
          <w:lang w:val="en-US"/>
        </w:rPr>
        <w:t>.</w:t>
      </w:r>
    </w:p>
    <w:p w14:paraId="3DEB4A41" w14:textId="7EF7E01B" w:rsidR="00891678" w:rsidRDefault="00A20BB4" w:rsidP="00AF085C">
      <w:pPr>
        <w:pStyle w:val="oancuaDanhsach"/>
        <w:widowControl/>
        <w:numPr>
          <w:ilvl w:val="0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>Hai trường Mã chuyến bay và Giá vé người dùng không điền, trong đó</w:t>
      </w:r>
      <w:r w:rsidR="00A143AB">
        <w:rPr>
          <w:lang w:val="en-US"/>
        </w:rPr>
        <w:t>:</w:t>
      </w:r>
    </w:p>
    <w:p w14:paraId="0B20D121" w14:textId="065D70BC" w:rsidR="00891678" w:rsidRDefault="00A20BB4" w:rsidP="00AF085C">
      <w:pPr>
        <w:pStyle w:val="oancuaDanhsach"/>
        <w:widowControl/>
        <w:numPr>
          <w:ilvl w:val="1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Mã chuyến bay </w:t>
      </w:r>
      <w:r w:rsidR="00891678">
        <w:rPr>
          <w:lang w:val="en-US"/>
        </w:rPr>
        <w:t>lấy từ chuyến bay người dùng chọn để đặt vé trước đó</w:t>
      </w:r>
      <w:r w:rsidR="00A143AB">
        <w:rPr>
          <w:lang w:val="en-US"/>
        </w:rPr>
        <w:t>.</w:t>
      </w:r>
    </w:p>
    <w:p w14:paraId="6A8347C8" w14:textId="49BA98C4" w:rsidR="00025EE7" w:rsidRDefault="00025EE7" w:rsidP="00AF085C">
      <w:pPr>
        <w:pStyle w:val="oancuaDanhsach"/>
        <w:widowControl/>
        <w:numPr>
          <w:ilvl w:val="1"/>
          <w:numId w:val="41"/>
        </w:numPr>
        <w:spacing w:line="276" w:lineRule="auto"/>
        <w:jc w:val="both"/>
        <w:rPr>
          <w:lang w:val="en-US"/>
        </w:rPr>
      </w:pPr>
      <w:r>
        <w:rPr>
          <w:lang w:val="en-US"/>
        </w:rPr>
        <w:t>Giá vé được tự động lấy từ cơ sở dữ liệu dựa trên mã chuyến bay và hạng vé</w:t>
      </w:r>
      <w:r w:rsidR="00A143AB">
        <w:rPr>
          <w:lang w:val="en-US"/>
        </w:rPr>
        <w:t>.</w:t>
      </w:r>
    </w:p>
    <w:p w14:paraId="389E9D74" w14:textId="303562EC" w:rsidR="005F2C86" w:rsidRPr="00CF3866" w:rsidRDefault="005F2C86" w:rsidP="00CF3866">
      <w:pPr>
        <w:pStyle w:val="oancuaDanhsach"/>
        <w:widowControl/>
        <w:numPr>
          <w:ilvl w:val="0"/>
          <w:numId w:val="41"/>
        </w:numPr>
        <w:spacing w:line="240" w:lineRule="auto"/>
        <w:rPr>
          <w:lang w:val="en-US"/>
        </w:rPr>
      </w:pPr>
      <w:r w:rsidRPr="00CF3866">
        <w:rPr>
          <w:lang w:val="en-US"/>
        </w:rPr>
        <w:br w:type="page"/>
      </w:r>
    </w:p>
    <w:p w14:paraId="1354FCED" w14:textId="4CDFF2E6" w:rsidR="005F2C86" w:rsidRDefault="005F2C86" w:rsidP="005F2C86">
      <w:pPr>
        <w:pStyle w:val="u2"/>
        <w:rPr>
          <w:lang w:val="en-US"/>
        </w:rPr>
      </w:pPr>
      <w:bookmarkStart w:id="11" w:name="_Toc106657160"/>
      <w:r>
        <w:rPr>
          <w:lang w:val="en-US"/>
        </w:rPr>
        <w:lastRenderedPageBreak/>
        <w:t>Vé đã đặt</w:t>
      </w:r>
      <w:bookmarkEnd w:id="11"/>
    </w:p>
    <w:p w14:paraId="3E77C1C7" w14:textId="77777777" w:rsidR="005F2C86" w:rsidRDefault="005F2C86" w:rsidP="005F2C86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67C6CCC6" w14:textId="3DEFAB32" w:rsidR="00A03CC2" w:rsidRPr="00A03CC2" w:rsidRDefault="0088013A" w:rsidP="00A03CC2">
      <w:pPr>
        <w:rPr>
          <w:lang w:val="en-US"/>
        </w:rPr>
      </w:pPr>
      <w:r>
        <w:rPr>
          <w:noProof/>
        </w:rPr>
        <w:drawing>
          <wp:inline distT="0" distB="0" distL="0" distR="0" wp14:anchorId="2E875F7A" wp14:editId="7EE81173">
            <wp:extent cx="5732145" cy="3211195"/>
            <wp:effectExtent l="0" t="0" r="1905" b="8255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B32E" w14:textId="77777777" w:rsidR="005F2C86" w:rsidRPr="009419D5" w:rsidRDefault="005F2C86" w:rsidP="004A3287">
      <w:pPr>
        <w:pStyle w:val="u3"/>
        <w:spacing w:line="276" w:lineRule="auto"/>
        <w:jc w:val="both"/>
        <w:rPr>
          <w:lang w:val="en-US"/>
        </w:rPr>
      </w:pPr>
      <w:r>
        <w:rPr>
          <w:lang w:val="en-US"/>
        </w:rPr>
        <w:t>Các thao tác và xử lý</w:t>
      </w:r>
    </w:p>
    <w:p w14:paraId="34B4B372" w14:textId="16836116" w:rsidR="00310D67" w:rsidRDefault="001F4EC1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có thể xem danh sách các vé mình đã đặt</w:t>
      </w:r>
      <w:r w:rsidR="00A143AB">
        <w:rPr>
          <w:lang w:val="en-US"/>
        </w:rPr>
        <w:t>.</w:t>
      </w:r>
    </w:p>
    <w:p w14:paraId="05E4CFC8" w14:textId="49304037" w:rsidR="001F4EC1" w:rsidRDefault="001F4EC1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có thể nhấn vào một vé, ứng dụng sẽ tự động hiển thị thông tin chi tiết của vé ở bên phải màn hình</w:t>
      </w:r>
      <w:r w:rsidR="00A143AB">
        <w:rPr>
          <w:lang w:val="en-US"/>
        </w:rPr>
        <w:t>.</w:t>
      </w:r>
    </w:p>
    <w:p w14:paraId="7D626040" w14:textId="1ABE9CA7" w:rsidR="001F4EC1" w:rsidRDefault="001F4EC1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cũng có thể hủy vé</w:t>
      </w:r>
      <w:r w:rsidR="00187AC5">
        <w:rPr>
          <w:lang w:val="en-US"/>
        </w:rPr>
        <w:t>, ứng dụng sẽ hiển thị thông báo xác nhận cho người dùng. T</w:t>
      </w:r>
      <w:r w:rsidR="006C5A7E">
        <w:rPr>
          <w:lang w:val="en-US"/>
        </w:rPr>
        <w:t>uy nhiên</w:t>
      </w:r>
      <w:r w:rsidR="00187AC5">
        <w:rPr>
          <w:lang w:val="en-US"/>
        </w:rPr>
        <w:t>,</w:t>
      </w:r>
      <w:r w:rsidR="00A143AB">
        <w:rPr>
          <w:lang w:val="en-US"/>
        </w:rPr>
        <w:t xml:space="preserve"> người dùng</w:t>
      </w:r>
      <w:r w:rsidR="006C5A7E">
        <w:rPr>
          <w:lang w:val="en-US"/>
        </w:rPr>
        <w:t xml:space="preserve"> chỉ có thể hủy </w:t>
      </w:r>
      <w:r w:rsidR="00A143AB">
        <w:rPr>
          <w:lang w:val="en-US"/>
        </w:rPr>
        <w:t xml:space="preserve">trước </w:t>
      </w:r>
      <w:r w:rsidR="006C5A7E">
        <w:rPr>
          <w:lang w:val="en-US"/>
        </w:rPr>
        <w:t>ngày khởi hành</w:t>
      </w:r>
      <w:r w:rsidR="00A143AB">
        <w:rPr>
          <w:lang w:val="en-US"/>
        </w:rPr>
        <w:t>.</w:t>
      </w:r>
    </w:p>
    <w:p w14:paraId="3F8A9BFE" w14:textId="77777777" w:rsidR="00071C41" w:rsidRDefault="00071C41" w:rsidP="00071C41">
      <w:pPr>
        <w:rPr>
          <w:lang w:val="en-US"/>
        </w:rPr>
      </w:pPr>
    </w:p>
    <w:p w14:paraId="48C457FE" w14:textId="2F708856" w:rsidR="00071C41" w:rsidRDefault="00071C41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5DEB700A" w14:textId="379CDC47" w:rsidR="00ED2752" w:rsidRDefault="00136973" w:rsidP="00ED2752">
      <w:pPr>
        <w:pStyle w:val="u2"/>
        <w:rPr>
          <w:lang w:val="en-US"/>
        </w:rPr>
      </w:pPr>
      <w:bookmarkStart w:id="12" w:name="_Toc106657161"/>
      <w:r>
        <w:rPr>
          <w:lang w:val="en-US"/>
        </w:rPr>
        <w:lastRenderedPageBreak/>
        <w:t>Quản lý sân bay</w:t>
      </w:r>
      <w:bookmarkEnd w:id="12"/>
    </w:p>
    <w:p w14:paraId="2C3622F3" w14:textId="77777777" w:rsidR="00ED2752" w:rsidRDefault="00ED2752" w:rsidP="00ED2752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36E0BEC1" w14:textId="5DFFC5C4" w:rsidR="007176EF" w:rsidRPr="007176EF" w:rsidRDefault="00385CDD" w:rsidP="007176EF">
      <w:pPr>
        <w:rPr>
          <w:lang w:val="en-US"/>
        </w:rPr>
      </w:pPr>
      <w:r>
        <w:rPr>
          <w:noProof/>
        </w:rPr>
        <w:drawing>
          <wp:inline distT="0" distB="0" distL="0" distR="0" wp14:anchorId="3852CE17" wp14:editId="366781D6">
            <wp:extent cx="5732145" cy="3187700"/>
            <wp:effectExtent l="0" t="0" r="1905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78CA9" w14:textId="77777777" w:rsidR="00ED2752" w:rsidRPr="009419D5" w:rsidRDefault="00ED2752" w:rsidP="00ED2752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71A214B3" w14:textId="1D8C69D1" w:rsidR="00136973" w:rsidRDefault="00D1696A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Các tính năng</w:t>
      </w:r>
      <w:r w:rsidR="00136973">
        <w:rPr>
          <w:lang w:val="en-US"/>
        </w:rPr>
        <w:t xml:space="preserve"> quản lý</w:t>
      </w:r>
      <w:r w:rsidR="009D47B2">
        <w:rPr>
          <w:lang w:val="en-US"/>
        </w:rPr>
        <w:t xml:space="preserve"> sân bay chỉ có thể do người dùng với vai trò Quản lý và Quản trị viên thực hiện</w:t>
      </w:r>
      <w:r w:rsidR="00A143AB">
        <w:rPr>
          <w:lang w:val="en-US"/>
        </w:rPr>
        <w:t>.</w:t>
      </w:r>
    </w:p>
    <w:p w14:paraId="0CCA57E1" w14:textId="6627F1DD" w:rsidR="004A3287" w:rsidRPr="006A2CDE" w:rsidRDefault="004A3287" w:rsidP="006A2CD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danh sách các </w:t>
      </w:r>
      <w:r w:rsidR="008F7B6D">
        <w:rPr>
          <w:lang w:val="en-US"/>
        </w:rPr>
        <w:t>sân bay hiện có</w:t>
      </w:r>
      <w:r w:rsidR="00D85802">
        <w:rPr>
          <w:lang w:val="en-US"/>
        </w:rPr>
        <w:t>, thêm một sân bay mới</w:t>
      </w:r>
      <w:r w:rsidR="00716D73">
        <w:rPr>
          <w:lang w:val="en-US"/>
        </w:rPr>
        <w:t>,</w:t>
      </w:r>
      <w:r w:rsidR="00D85802">
        <w:rPr>
          <w:lang w:val="en-US"/>
        </w:rPr>
        <w:t xml:space="preserve"> và</w:t>
      </w:r>
      <w:r w:rsidR="00716D73">
        <w:rPr>
          <w:lang w:val="en-US"/>
        </w:rPr>
        <w:t xml:space="preserve"> </w:t>
      </w:r>
      <w:r w:rsidRPr="006A2CDE">
        <w:rPr>
          <w:lang w:val="en-US"/>
        </w:rPr>
        <w:t xml:space="preserve">có thể nhấn vào một </w:t>
      </w:r>
      <w:r w:rsidR="008F7B6D" w:rsidRPr="006A2CDE">
        <w:rPr>
          <w:lang w:val="en-US"/>
        </w:rPr>
        <w:t>sân bay</w:t>
      </w:r>
      <w:r w:rsidR="00A95159">
        <w:rPr>
          <w:lang w:val="en-US"/>
        </w:rPr>
        <w:t xml:space="preserve"> để </w:t>
      </w:r>
      <w:r w:rsidRPr="006A2CDE">
        <w:rPr>
          <w:lang w:val="en-US"/>
        </w:rPr>
        <w:t xml:space="preserve">ứng dụng hiển thị thông tin chi tiết của </w:t>
      </w:r>
      <w:r w:rsidR="008F7B6D" w:rsidRPr="006A2CDE">
        <w:rPr>
          <w:lang w:val="en-US"/>
        </w:rPr>
        <w:t>sân bay</w:t>
      </w:r>
      <w:r w:rsidRPr="006A2CDE">
        <w:rPr>
          <w:lang w:val="en-US"/>
        </w:rPr>
        <w:t xml:space="preserve"> ở bên phải màn hình</w:t>
      </w:r>
      <w:r w:rsidR="005B6405">
        <w:rPr>
          <w:lang w:val="en-US"/>
        </w:rPr>
        <w:t xml:space="preserve">. </w:t>
      </w:r>
    </w:p>
    <w:p w14:paraId="6689E1C3" w14:textId="2EC444C7" w:rsidR="005F5867" w:rsidRDefault="005F5867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Khi chọn một sân bay</w:t>
      </w:r>
      <w:r w:rsidR="008C45FF">
        <w:rPr>
          <w:lang w:val="en-US"/>
        </w:rPr>
        <w:t>,</w:t>
      </w:r>
      <w:r>
        <w:rPr>
          <w:lang w:val="en-US"/>
        </w:rPr>
        <w:t xml:space="preserve"> người dùng có thể xóa</w:t>
      </w:r>
      <w:r w:rsidR="008C45FF">
        <w:rPr>
          <w:lang w:val="en-US"/>
        </w:rPr>
        <w:t>,</w:t>
      </w:r>
      <w:r w:rsidR="00C7279A">
        <w:rPr>
          <w:lang w:val="en-US"/>
        </w:rPr>
        <w:t xml:space="preserve"> cập nhật thông tin cho sân bay</w:t>
      </w:r>
      <w:r w:rsidR="006A1C11">
        <w:rPr>
          <w:lang w:val="en-US"/>
        </w:rPr>
        <w:t>. Khi xóa, ứng dụng sẽ hiện thông báo xác nh</w:t>
      </w:r>
      <w:r w:rsidR="008E638F">
        <w:rPr>
          <w:lang w:val="en-US"/>
        </w:rPr>
        <w:t>ận</w:t>
      </w:r>
      <w:r w:rsidR="00A143AB">
        <w:rPr>
          <w:lang w:val="en-US"/>
        </w:rPr>
        <w:t>.</w:t>
      </w:r>
    </w:p>
    <w:p w14:paraId="503C9E85" w14:textId="3A8F5591" w:rsidR="00AE317B" w:rsidRPr="00AE317B" w:rsidRDefault="00AE317B" w:rsidP="00AE317B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Chi tiết </w:t>
      </w:r>
      <w:r w:rsidR="00105676">
        <w:rPr>
          <w:lang w:val="en-US"/>
        </w:rPr>
        <w:t xml:space="preserve">về </w:t>
      </w:r>
      <w:r>
        <w:rPr>
          <w:lang w:val="en-US"/>
        </w:rPr>
        <w:t>màn hình</w:t>
      </w:r>
      <w:r w:rsidR="00176C93">
        <w:rPr>
          <w:lang w:val="en-US"/>
        </w:rPr>
        <w:t xml:space="preserve"> thêm sân bay và cập nhật thông tin sân bay,</w:t>
      </w:r>
      <w:r>
        <w:rPr>
          <w:lang w:val="en-US"/>
        </w:rPr>
        <w:t xml:space="preserve"> xem mục 2.12 Tạo/Cập nhật sân bay</w:t>
      </w:r>
      <w:r w:rsidR="00A143AB">
        <w:rPr>
          <w:lang w:val="en-US"/>
        </w:rPr>
        <w:t>.</w:t>
      </w:r>
    </w:p>
    <w:p w14:paraId="499A0910" w14:textId="27D27C43" w:rsidR="004A3287" w:rsidRDefault="00067C48" w:rsidP="004A3287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Ngoài ra, n</w:t>
      </w:r>
      <w:r w:rsidR="004A3287">
        <w:rPr>
          <w:lang w:val="en-US"/>
        </w:rPr>
        <w:t xml:space="preserve">gười dùng cũng có thể </w:t>
      </w:r>
      <w:r w:rsidR="00514A70">
        <w:rPr>
          <w:lang w:val="en-US"/>
        </w:rPr>
        <w:t>chọn nhiều sân bay để thực hiện xóa cùng lúc</w:t>
      </w:r>
      <w:r w:rsidR="00A143AB">
        <w:rPr>
          <w:lang w:val="en-US"/>
        </w:rPr>
        <w:t>.</w:t>
      </w:r>
    </w:p>
    <w:p w14:paraId="231AE67B" w14:textId="5A75E1E3" w:rsidR="00A71AAA" w:rsidRDefault="00A71AAA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5F785194" w14:textId="5BC924A4" w:rsidR="00A71AAA" w:rsidRDefault="00643E23" w:rsidP="00A71AAA">
      <w:pPr>
        <w:pStyle w:val="u2"/>
        <w:rPr>
          <w:lang w:val="en-US"/>
        </w:rPr>
      </w:pPr>
      <w:bookmarkStart w:id="13" w:name="_Toc106657162"/>
      <w:r>
        <w:rPr>
          <w:lang w:val="en-US"/>
        </w:rPr>
        <w:lastRenderedPageBreak/>
        <w:t>Quản lý chuyến bay</w:t>
      </w:r>
      <w:bookmarkEnd w:id="13"/>
    </w:p>
    <w:p w14:paraId="25DE96A0" w14:textId="77777777" w:rsidR="00A71AAA" w:rsidRDefault="00A71AAA" w:rsidP="00A71AAA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400EFB34" w14:textId="235631E1" w:rsidR="00D16116" w:rsidRPr="00D16116" w:rsidRDefault="00363155" w:rsidP="00D16116">
      <w:pPr>
        <w:rPr>
          <w:lang w:val="en-US"/>
        </w:rPr>
      </w:pPr>
      <w:r>
        <w:rPr>
          <w:noProof/>
        </w:rPr>
        <w:drawing>
          <wp:inline distT="0" distB="0" distL="0" distR="0" wp14:anchorId="3CC438E4" wp14:editId="1D1F3317">
            <wp:extent cx="5732145" cy="3212465"/>
            <wp:effectExtent l="0" t="0" r="1905" b="698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3544" w14:textId="77777777" w:rsidR="00A71AAA" w:rsidRPr="009419D5" w:rsidRDefault="00A71AAA" w:rsidP="00A71AAA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664652FC" w14:textId="50F5CEFC" w:rsidR="00AE5C2F" w:rsidRDefault="00AE5C2F" w:rsidP="00AE5C2F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Các tính năng quản lý </w:t>
      </w:r>
      <w:r w:rsidR="005F6103">
        <w:rPr>
          <w:lang w:val="en-US"/>
        </w:rPr>
        <w:t>chuyến</w:t>
      </w:r>
      <w:r>
        <w:rPr>
          <w:lang w:val="en-US"/>
        </w:rPr>
        <w:t xml:space="preserve"> bay chỉ có thể do người dùng với vai trò Quản lý và Quản trị viên thực hiện</w:t>
      </w:r>
      <w:r w:rsidR="00A143AB">
        <w:rPr>
          <w:lang w:val="en-US"/>
        </w:rPr>
        <w:t>.</w:t>
      </w:r>
    </w:p>
    <w:p w14:paraId="32EA8848" w14:textId="01127FAE" w:rsidR="00AE5C2F" w:rsidRPr="006A2CDE" w:rsidRDefault="00AE5C2F" w:rsidP="00AE5C2F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danh sách các </w:t>
      </w:r>
      <w:r w:rsidR="00883376">
        <w:rPr>
          <w:lang w:val="en-US"/>
        </w:rPr>
        <w:t xml:space="preserve">chuyến </w:t>
      </w:r>
      <w:r>
        <w:rPr>
          <w:lang w:val="en-US"/>
        </w:rPr>
        <w:t xml:space="preserve">bay hiện có, thêm một </w:t>
      </w:r>
      <w:r w:rsidR="00883376">
        <w:rPr>
          <w:lang w:val="en-US"/>
        </w:rPr>
        <w:t xml:space="preserve">chuyến </w:t>
      </w:r>
      <w:r>
        <w:rPr>
          <w:lang w:val="en-US"/>
        </w:rPr>
        <w:t xml:space="preserve">bay mới, và </w:t>
      </w:r>
      <w:r w:rsidRPr="006A2CDE">
        <w:rPr>
          <w:lang w:val="en-US"/>
        </w:rPr>
        <w:t xml:space="preserve">có thể nhấn vào một </w:t>
      </w:r>
      <w:r w:rsidR="00883376">
        <w:rPr>
          <w:lang w:val="en-US"/>
        </w:rPr>
        <w:t xml:space="preserve">chuyến </w:t>
      </w:r>
      <w:r w:rsidRPr="006A2CDE">
        <w:rPr>
          <w:lang w:val="en-US"/>
        </w:rPr>
        <w:t>bay</w:t>
      </w:r>
      <w:r>
        <w:rPr>
          <w:lang w:val="en-US"/>
        </w:rPr>
        <w:t xml:space="preserve"> để </w:t>
      </w:r>
      <w:r w:rsidRPr="006A2CDE">
        <w:rPr>
          <w:lang w:val="en-US"/>
        </w:rPr>
        <w:t xml:space="preserve">ứng dụng hiển thị thông tin chi tiết của </w:t>
      </w:r>
      <w:r w:rsidR="00883376">
        <w:rPr>
          <w:lang w:val="en-US"/>
        </w:rPr>
        <w:t xml:space="preserve">chuyến </w:t>
      </w:r>
      <w:r w:rsidRPr="006A2CDE">
        <w:rPr>
          <w:lang w:val="en-US"/>
        </w:rPr>
        <w:t>bay ở bên phải màn hình</w:t>
      </w:r>
      <w:r w:rsidR="00A143AB">
        <w:rPr>
          <w:lang w:val="en-US"/>
        </w:rPr>
        <w:t>.</w:t>
      </w:r>
    </w:p>
    <w:p w14:paraId="6A7AF9DC" w14:textId="2B781410" w:rsidR="00AE5C2F" w:rsidRDefault="00AE5C2F" w:rsidP="00AE5C2F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Khi chọn một </w:t>
      </w:r>
      <w:r w:rsidR="00883376">
        <w:rPr>
          <w:lang w:val="en-US"/>
        </w:rPr>
        <w:t xml:space="preserve">chuyến </w:t>
      </w:r>
      <w:r>
        <w:rPr>
          <w:lang w:val="en-US"/>
        </w:rPr>
        <w:t>bay</w:t>
      </w:r>
      <w:r w:rsidR="00AA0AED">
        <w:rPr>
          <w:lang w:val="en-US"/>
        </w:rPr>
        <w:t>,</w:t>
      </w:r>
      <w:r>
        <w:rPr>
          <w:lang w:val="en-US"/>
        </w:rPr>
        <w:t xml:space="preserve"> người dùng có thể xóa</w:t>
      </w:r>
      <w:r w:rsidR="00AA0AED">
        <w:rPr>
          <w:lang w:val="en-US"/>
        </w:rPr>
        <w:t xml:space="preserve">, </w:t>
      </w:r>
      <w:r>
        <w:rPr>
          <w:lang w:val="en-US"/>
        </w:rPr>
        <w:t xml:space="preserve">cập nhật thông tin cho </w:t>
      </w:r>
      <w:r w:rsidR="00883376">
        <w:rPr>
          <w:lang w:val="en-US"/>
        </w:rPr>
        <w:t xml:space="preserve">chuyến </w:t>
      </w:r>
      <w:r>
        <w:rPr>
          <w:lang w:val="en-US"/>
        </w:rPr>
        <w:t>bay</w:t>
      </w:r>
      <w:r w:rsidR="00AA0AED">
        <w:rPr>
          <w:lang w:val="en-US"/>
        </w:rPr>
        <w:t>.</w:t>
      </w:r>
    </w:p>
    <w:p w14:paraId="69CCBBBA" w14:textId="38A66D66" w:rsidR="004607F5" w:rsidRPr="00DA25B3" w:rsidRDefault="004607F5" w:rsidP="00DA25B3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Chi tiết về màn hình thêm </w:t>
      </w:r>
      <w:r w:rsidR="00D7340E">
        <w:rPr>
          <w:lang w:val="en-US"/>
        </w:rPr>
        <w:t>chuyến</w:t>
      </w:r>
      <w:r>
        <w:rPr>
          <w:lang w:val="en-US"/>
        </w:rPr>
        <w:t xml:space="preserve"> bay và cập nhật thông tin </w:t>
      </w:r>
      <w:r w:rsidR="00CE4E91">
        <w:rPr>
          <w:lang w:val="en-US"/>
        </w:rPr>
        <w:t xml:space="preserve">chuyến </w:t>
      </w:r>
      <w:r>
        <w:rPr>
          <w:lang w:val="en-US"/>
        </w:rPr>
        <w:t>bay, xem mục 2.1</w:t>
      </w:r>
      <w:r w:rsidR="00F434A8">
        <w:rPr>
          <w:lang w:val="en-US"/>
        </w:rPr>
        <w:t>4</w:t>
      </w:r>
      <w:r>
        <w:rPr>
          <w:lang w:val="en-US"/>
        </w:rPr>
        <w:t xml:space="preserve"> Tạo/Cập nhật </w:t>
      </w:r>
      <w:r w:rsidR="00D650EC">
        <w:rPr>
          <w:lang w:val="en-US"/>
        </w:rPr>
        <w:t xml:space="preserve">chuyến </w:t>
      </w:r>
      <w:r>
        <w:rPr>
          <w:lang w:val="en-US"/>
        </w:rPr>
        <w:t>bay</w:t>
      </w:r>
      <w:r w:rsidR="00AA0AED">
        <w:rPr>
          <w:lang w:val="en-US"/>
        </w:rPr>
        <w:t>.</w:t>
      </w:r>
    </w:p>
    <w:p w14:paraId="0AD0669C" w14:textId="63BFB5BF" w:rsidR="0087013C" w:rsidRDefault="00AE5C2F" w:rsidP="00AE5C2F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Ngoài ra, người dùng cũng có thể chọn nhiều </w:t>
      </w:r>
      <w:r w:rsidR="00883376">
        <w:rPr>
          <w:lang w:val="en-US"/>
        </w:rPr>
        <w:t xml:space="preserve">chuyến </w:t>
      </w:r>
      <w:r>
        <w:rPr>
          <w:lang w:val="en-US"/>
        </w:rPr>
        <w:t>bay để thực hiện xóa cùng lúc</w:t>
      </w:r>
      <w:r w:rsidR="00AA0AED">
        <w:rPr>
          <w:lang w:val="en-US"/>
        </w:rPr>
        <w:t>.</w:t>
      </w:r>
    </w:p>
    <w:p w14:paraId="629D350D" w14:textId="77777777" w:rsidR="0087013C" w:rsidRDefault="0087013C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261C2803" w14:textId="7A2948D5" w:rsidR="003355CE" w:rsidRDefault="00EA6A6A" w:rsidP="003355CE">
      <w:pPr>
        <w:pStyle w:val="u2"/>
        <w:rPr>
          <w:lang w:val="en-US"/>
        </w:rPr>
      </w:pPr>
      <w:bookmarkStart w:id="14" w:name="_Toc106657163"/>
      <w:r>
        <w:rPr>
          <w:lang w:val="en-US"/>
        </w:rPr>
        <w:lastRenderedPageBreak/>
        <w:t>Lập báo cáo theo năm</w:t>
      </w:r>
      <w:bookmarkEnd w:id="14"/>
    </w:p>
    <w:p w14:paraId="2137BDC7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4865413F" w14:textId="1A8DED22" w:rsidR="002E1410" w:rsidRPr="002E1410" w:rsidRDefault="00801451" w:rsidP="002E1410">
      <w:pPr>
        <w:rPr>
          <w:lang w:val="en-US"/>
        </w:rPr>
      </w:pPr>
      <w:r>
        <w:rPr>
          <w:noProof/>
        </w:rPr>
        <w:drawing>
          <wp:inline distT="0" distB="0" distL="0" distR="0" wp14:anchorId="51CEF47D" wp14:editId="4591B4B6">
            <wp:extent cx="5732145" cy="3218815"/>
            <wp:effectExtent l="0" t="0" r="1905" b="63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4817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1196D585" w14:textId="4CAC5C78" w:rsidR="00A0304E" w:rsidRDefault="00A0304E" w:rsidP="00A0304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</w:t>
      </w:r>
      <w:r w:rsidR="00A13D37">
        <w:rPr>
          <w:lang w:val="en-US"/>
        </w:rPr>
        <w:t>báo cáo doanh thu năm bằng cách nhập số năm vào ô và nhấn nút “Tạo báo cáo”</w:t>
      </w:r>
      <w:r w:rsidR="00AA0AED">
        <w:rPr>
          <w:lang w:val="en-US"/>
        </w:rPr>
        <w:t>.</w:t>
      </w:r>
    </w:p>
    <w:p w14:paraId="56456002" w14:textId="0B6439A5" w:rsidR="00E2242A" w:rsidRDefault="00EF1C23" w:rsidP="00A0304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phải nhập số vào ô, nếu không ứng dụng sẽ báo lỗi</w:t>
      </w:r>
      <w:r w:rsidR="00AA0AED">
        <w:rPr>
          <w:lang w:val="en-US"/>
        </w:rPr>
        <w:t>.</w:t>
      </w:r>
    </w:p>
    <w:p w14:paraId="7F38C13F" w14:textId="77777777" w:rsidR="00E2242A" w:rsidRDefault="00E2242A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0B72A188" w14:textId="24C9A870" w:rsidR="003355CE" w:rsidRDefault="004F640E" w:rsidP="003355CE">
      <w:pPr>
        <w:pStyle w:val="u2"/>
        <w:rPr>
          <w:lang w:val="en-US"/>
        </w:rPr>
      </w:pPr>
      <w:bookmarkStart w:id="15" w:name="_Toc106657164"/>
      <w:r>
        <w:rPr>
          <w:lang w:val="en-US"/>
        </w:rPr>
        <w:lastRenderedPageBreak/>
        <w:t>Lập báo cáo theo tháng</w:t>
      </w:r>
      <w:bookmarkEnd w:id="15"/>
    </w:p>
    <w:p w14:paraId="47AB8598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78D45273" w14:textId="64CC7A23" w:rsidR="00E2242A" w:rsidRPr="00E2242A" w:rsidRDefault="00E2242A" w:rsidP="00E2242A">
      <w:pPr>
        <w:rPr>
          <w:lang w:val="en-US"/>
        </w:rPr>
      </w:pPr>
      <w:r>
        <w:rPr>
          <w:noProof/>
        </w:rPr>
        <w:drawing>
          <wp:inline distT="0" distB="0" distL="0" distR="0" wp14:anchorId="13766FE0" wp14:editId="3FB034D8">
            <wp:extent cx="5732145" cy="3209925"/>
            <wp:effectExtent l="0" t="0" r="1905" b="9525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F1FC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4D5F11B1" w14:textId="1F041E73" w:rsidR="005904E1" w:rsidRDefault="005904E1" w:rsidP="005904E1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báo cáo doanh thu </w:t>
      </w:r>
      <w:r w:rsidR="008A6B4F">
        <w:rPr>
          <w:lang w:val="en-US"/>
        </w:rPr>
        <w:t>tháng</w:t>
      </w:r>
      <w:r>
        <w:rPr>
          <w:lang w:val="en-US"/>
        </w:rPr>
        <w:t xml:space="preserve"> bằng cách nhập số năm </w:t>
      </w:r>
      <w:r w:rsidR="00EA04E7">
        <w:rPr>
          <w:lang w:val="en-US"/>
        </w:rPr>
        <w:t xml:space="preserve">và tháng </w:t>
      </w:r>
      <w:r>
        <w:rPr>
          <w:lang w:val="en-US"/>
        </w:rPr>
        <w:t>vào ô</w:t>
      </w:r>
      <w:r w:rsidR="00F922FF">
        <w:rPr>
          <w:lang w:val="en-US"/>
        </w:rPr>
        <w:t xml:space="preserve">, saiu đó </w:t>
      </w:r>
      <w:r>
        <w:rPr>
          <w:lang w:val="en-US"/>
        </w:rPr>
        <w:t>nhấn nút “Tạo báo cáo”</w:t>
      </w:r>
      <w:r w:rsidR="00AA0AED">
        <w:rPr>
          <w:lang w:val="en-US"/>
        </w:rPr>
        <w:t>.</w:t>
      </w:r>
    </w:p>
    <w:p w14:paraId="33869717" w14:textId="5F89E4F1" w:rsidR="00E85280" w:rsidRDefault="005904E1" w:rsidP="005904E1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phải nhập số vào</w:t>
      </w:r>
      <w:r w:rsidR="00886D2A">
        <w:rPr>
          <w:lang w:val="en-US"/>
        </w:rPr>
        <w:t xml:space="preserve"> các</w:t>
      </w:r>
      <w:r>
        <w:rPr>
          <w:lang w:val="en-US"/>
        </w:rPr>
        <w:t xml:space="preserve"> ô, nếu không ứng dụng sẽ báo lỗi</w:t>
      </w:r>
      <w:r w:rsidR="00AA0AED">
        <w:rPr>
          <w:lang w:val="en-US"/>
        </w:rPr>
        <w:t>.</w:t>
      </w:r>
    </w:p>
    <w:p w14:paraId="738AF1EE" w14:textId="77777777" w:rsidR="00E85280" w:rsidRDefault="00E85280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4221383D" w14:textId="340657FA" w:rsidR="003355CE" w:rsidRDefault="00E85280" w:rsidP="003355CE">
      <w:pPr>
        <w:pStyle w:val="u2"/>
        <w:rPr>
          <w:lang w:val="en-US"/>
        </w:rPr>
      </w:pPr>
      <w:bookmarkStart w:id="16" w:name="_Toc106657165"/>
      <w:r>
        <w:rPr>
          <w:lang w:val="en-US"/>
        </w:rPr>
        <w:lastRenderedPageBreak/>
        <w:t>Quản lý tài khoản</w:t>
      </w:r>
      <w:bookmarkEnd w:id="16"/>
    </w:p>
    <w:p w14:paraId="0F776297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651F8CC9" w14:textId="429546F4" w:rsidR="0052446B" w:rsidRPr="0052446B" w:rsidRDefault="00050E28" w:rsidP="0052446B">
      <w:pPr>
        <w:rPr>
          <w:lang w:val="en-US"/>
        </w:rPr>
      </w:pPr>
      <w:r>
        <w:rPr>
          <w:noProof/>
        </w:rPr>
        <w:drawing>
          <wp:inline distT="0" distB="0" distL="0" distR="0" wp14:anchorId="73CFDBD9" wp14:editId="7AB91207">
            <wp:extent cx="5732145" cy="3208020"/>
            <wp:effectExtent l="0" t="0" r="1905" b="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F9F1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79AF53B4" w14:textId="4820DE7F" w:rsidR="00F105EE" w:rsidRDefault="00F105EE" w:rsidP="00F105E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Các tính năng quản lý </w:t>
      </w:r>
      <w:r w:rsidR="00C41C1B">
        <w:rPr>
          <w:lang w:val="en-US"/>
        </w:rPr>
        <w:t>tài khoản</w:t>
      </w:r>
      <w:r>
        <w:rPr>
          <w:lang w:val="en-US"/>
        </w:rPr>
        <w:t xml:space="preserve"> chỉ có thể do người dùng với vai trò Quản trị viên thực hiện</w:t>
      </w:r>
      <w:r w:rsidR="00AA0AED">
        <w:rPr>
          <w:lang w:val="en-US"/>
        </w:rPr>
        <w:t>.</w:t>
      </w:r>
    </w:p>
    <w:p w14:paraId="562B10A2" w14:textId="30048C06" w:rsidR="00F105EE" w:rsidRPr="006A2CDE" w:rsidRDefault="00F105EE" w:rsidP="00F105E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có thể xem danh sách các </w:t>
      </w:r>
      <w:r w:rsidR="00C41C1B">
        <w:rPr>
          <w:lang w:val="en-US"/>
        </w:rPr>
        <w:t xml:space="preserve">tài khoản </w:t>
      </w:r>
      <w:r>
        <w:rPr>
          <w:lang w:val="en-US"/>
        </w:rPr>
        <w:t xml:space="preserve">hiện có, thêm một </w:t>
      </w:r>
      <w:r w:rsidR="00C41C1B">
        <w:rPr>
          <w:lang w:val="en-US"/>
        </w:rPr>
        <w:t xml:space="preserve">tài khoản </w:t>
      </w:r>
      <w:r>
        <w:rPr>
          <w:lang w:val="en-US"/>
        </w:rPr>
        <w:t xml:space="preserve">mới, và </w:t>
      </w:r>
      <w:r w:rsidRPr="006A2CDE">
        <w:rPr>
          <w:lang w:val="en-US"/>
        </w:rPr>
        <w:t xml:space="preserve">có thể nhấn vào một </w:t>
      </w:r>
      <w:r w:rsidR="00C41C1B">
        <w:rPr>
          <w:lang w:val="en-US"/>
        </w:rPr>
        <w:t xml:space="preserve">tài khoản </w:t>
      </w:r>
      <w:r>
        <w:rPr>
          <w:lang w:val="en-US"/>
        </w:rPr>
        <w:t xml:space="preserve">để </w:t>
      </w:r>
      <w:r w:rsidRPr="006A2CDE">
        <w:rPr>
          <w:lang w:val="en-US"/>
        </w:rPr>
        <w:t xml:space="preserve">ứng dụng hiển thị thông tin chi tiết của </w:t>
      </w:r>
      <w:r w:rsidR="00C41C1B">
        <w:rPr>
          <w:lang w:val="en-US"/>
        </w:rPr>
        <w:t>tài khoản</w:t>
      </w:r>
      <w:r w:rsidR="00C41C1B" w:rsidRPr="006A2CDE">
        <w:rPr>
          <w:lang w:val="en-US"/>
        </w:rPr>
        <w:t xml:space="preserve"> </w:t>
      </w:r>
      <w:r w:rsidRPr="006A2CDE">
        <w:rPr>
          <w:lang w:val="en-US"/>
        </w:rPr>
        <w:t>ở bên phải màn hình</w:t>
      </w:r>
      <w:r w:rsidR="00AA0AED">
        <w:rPr>
          <w:lang w:val="en-US"/>
        </w:rPr>
        <w:t>.</w:t>
      </w:r>
    </w:p>
    <w:p w14:paraId="4D29F496" w14:textId="4ED8BDAA" w:rsidR="00F105EE" w:rsidRDefault="00F105EE" w:rsidP="00F105E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Khi chọn một </w:t>
      </w:r>
      <w:r w:rsidR="00322D41">
        <w:rPr>
          <w:lang w:val="en-US"/>
        </w:rPr>
        <w:t>tài khoản</w:t>
      </w:r>
      <w:r w:rsidR="00C41C1B">
        <w:rPr>
          <w:lang w:val="en-US"/>
        </w:rPr>
        <w:t>, quản trị</w:t>
      </w:r>
      <w:r>
        <w:rPr>
          <w:lang w:val="en-US"/>
        </w:rPr>
        <w:t xml:space="preserve"> có thể xóa cũng như cập nhật thông tin cho </w:t>
      </w:r>
      <w:r w:rsidR="00322D41">
        <w:rPr>
          <w:lang w:val="en-US"/>
        </w:rPr>
        <w:t>tài khoản</w:t>
      </w:r>
    </w:p>
    <w:p w14:paraId="5D99013F" w14:textId="397C8C82" w:rsidR="00F105EE" w:rsidRPr="00DA25B3" w:rsidRDefault="00F105EE" w:rsidP="00F105E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Chi tiết về màn hình thêm </w:t>
      </w:r>
      <w:r w:rsidR="00150744">
        <w:rPr>
          <w:lang w:val="en-US"/>
        </w:rPr>
        <w:t xml:space="preserve">tài khoản </w:t>
      </w:r>
      <w:r>
        <w:rPr>
          <w:lang w:val="en-US"/>
        </w:rPr>
        <w:t xml:space="preserve">và cập nhật thông tin </w:t>
      </w:r>
      <w:r w:rsidR="00150744">
        <w:rPr>
          <w:lang w:val="en-US"/>
        </w:rPr>
        <w:t>tài khoản</w:t>
      </w:r>
      <w:r>
        <w:rPr>
          <w:lang w:val="en-US"/>
        </w:rPr>
        <w:t>, xem mục 2.14 Tạo/Cập nhật chuyến bay</w:t>
      </w:r>
      <w:r w:rsidR="00AA0AED">
        <w:rPr>
          <w:lang w:val="en-US"/>
        </w:rPr>
        <w:t>.</w:t>
      </w:r>
    </w:p>
    <w:p w14:paraId="21C76661" w14:textId="7A273841" w:rsidR="00786DC1" w:rsidRDefault="00F105EE" w:rsidP="00F105EE">
      <w:pPr>
        <w:pStyle w:val="oancuaDanhsach"/>
        <w:numPr>
          <w:ilvl w:val="0"/>
          <w:numId w:val="40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Ngoài ra, người dùng cũng có thể chọn nhiều </w:t>
      </w:r>
      <w:r w:rsidR="000577BE">
        <w:rPr>
          <w:lang w:val="en-US"/>
        </w:rPr>
        <w:t xml:space="preserve">tài khoản </w:t>
      </w:r>
      <w:r>
        <w:rPr>
          <w:lang w:val="en-US"/>
        </w:rPr>
        <w:t>để thực hiện xóa cùng lú</w:t>
      </w:r>
      <w:r w:rsidR="00786DC1">
        <w:rPr>
          <w:lang w:val="en-US"/>
        </w:rPr>
        <w:t>c</w:t>
      </w:r>
      <w:r w:rsidR="00AA0AED">
        <w:rPr>
          <w:lang w:val="en-US"/>
        </w:rPr>
        <w:t>.</w:t>
      </w:r>
    </w:p>
    <w:p w14:paraId="66FC49A8" w14:textId="77777777" w:rsidR="00786DC1" w:rsidRDefault="00786DC1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1D3A9082" w14:textId="0DC7FDA1" w:rsidR="003355CE" w:rsidRDefault="00491096" w:rsidP="003355CE">
      <w:pPr>
        <w:pStyle w:val="u2"/>
        <w:rPr>
          <w:lang w:val="en-US"/>
        </w:rPr>
      </w:pPr>
      <w:bookmarkStart w:id="17" w:name="_Toc106657166"/>
      <w:r w:rsidRPr="00491096">
        <w:rPr>
          <w:lang w:val="en-US"/>
        </w:rPr>
        <w:lastRenderedPageBreak/>
        <w:t xml:space="preserve">Tạo/Cập nhật </w:t>
      </w:r>
      <w:r w:rsidR="00EC6E26">
        <w:rPr>
          <w:lang w:val="en-US"/>
        </w:rPr>
        <w:t>sân bay</w:t>
      </w:r>
      <w:bookmarkEnd w:id="17"/>
    </w:p>
    <w:p w14:paraId="6AC68BBD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6EE4CE9C" w14:textId="6F951256" w:rsidR="00786DC1" w:rsidRPr="00786DC1" w:rsidRDefault="002E470B" w:rsidP="002E470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7E690F" wp14:editId="6E3FD931">
            <wp:extent cx="3555555" cy="1980952"/>
            <wp:effectExtent l="0" t="0" r="6985" b="635"/>
            <wp:docPr id="19" name="Hình ảnh 19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 descr="Ảnh có chứa văn bản&#10;&#10;Mô tả được tạo tự độ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555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BA8F" w14:textId="77777777" w:rsidR="003355CE" w:rsidRDefault="003355CE" w:rsidP="003355C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2DFDD24F" w14:textId="0057CBA0" w:rsidR="00A568A3" w:rsidRDefault="00A568A3" w:rsidP="00583372">
      <w:pPr>
        <w:pStyle w:val="oancuaDanhsach"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</w:t>
      </w:r>
      <w:r w:rsidR="00CB39BC">
        <w:rPr>
          <w:lang w:val="en-US"/>
        </w:rPr>
        <w:t xml:space="preserve"> nhập tên sân bay để tạo sân bay mới hoặc cập nhật tên sân bay</w:t>
      </w:r>
      <w:r w:rsidR="00AA0AED">
        <w:rPr>
          <w:lang w:val="en-US"/>
        </w:rPr>
        <w:t>.</w:t>
      </w:r>
    </w:p>
    <w:p w14:paraId="548FD034" w14:textId="50BDB546" w:rsidR="007B388D" w:rsidRPr="0011761B" w:rsidRDefault="00F220F5" w:rsidP="0011761B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Nếu người dùng bỏ trống ô được đánh dấu (*), ứng dụng sẽ báo lỗi</w:t>
      </w:r>
      <w:r w:rsidR="0017544E">
        <w:rPr>
          <w:lang w:val="en-US"/>
        </w:rPr>
        <w:t xml:space="preserve"> “Tên sân bay bị trống”.</w:t>
      </w:r>
    </w:p>
    <w:p w14:paraId="147519ED" w14:textId="237AFFD7" w:rsidR="0052290E" w:rsidRDefault="00B86929" w:rsidP="0052290E">
      <w:pPr>
        <w:pStyle w:val="u2"/>
        <w:rPr>
          <w:lang w:val="en-US"/>
        </w:rPr>
      </w:pPr>
      <w:bookmarkStart w:id="18" w:name="_Toc106657167"/>
      <w:r w:rsidRPr="00491096">
        <w:rPr>
          <w:lang w:val="en-US"/>
        </w:rPr>
        <w:t xml:space="preserve">Tạo/Cập nhật </w:t>
      </w:r>
      <w:r>
        <w:rPr>
          <w:lang w:val="en-US"/>
        </w:rPr>
        <w:t xml:space="preserve">sân </w:t>
      </w:r>
      <w:r w:rsidR="0052290E">
        <w:rPr>
          <w:lang w:val="en-US"/>
        </w:rPr>
        <w:t>bay</w:t>
      </w:r>
      <w:r>
        <w:rPr>
          <w:lang w:val="en-US"/>
        </w:rPr>
        <w:t xml:space="preserve"> trung gian</w:t>
      </w:r>
      <w:bookmarkEnd w:id="18"/>
    </w:p>
    <w:p w14:paraId="6B7060BA" w14:textId="77777777" w:rsidR="0052290E" w:rsidRDefault="0052290E" w:rsidP="0052290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4D6CFCA6" w14:textId="05E23C6E" w:rsidR="002F1879" w:rsidRPr="002F1879" w:rsidRDefault="0025384C" w:rsidP="002F1879">
      <w:pPr>
        <w:rPr>
          <w:lang w:val="en-US"/>
        </w:rPr>
      </w:pPr>
      <w:r w:rsidRPr="0025384C">
        <w:rPr>
          <w:noProof/>
          <w:lang w:val="en-US"/>
        </w:rPr>
        <w:drawing>
          <wp:inline distT="0" distB="0" distL="0" distR="0" wp14:anchorId="5334F2BF" wp14:editId="04DE0E56">
            <wp:extent cx="5732145" cy="2866390"/>
            <wp:effectExtent l="0" t="0" r="1905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B249" w14:textId="77777777" w:rsidR="0052290E" w:rsidRDefault="0052290E" w:rsidP="0052290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6A54CAE1" w14:textId="074EE868" w:rsidR="00AB3DCD" w:rsidRPr="004F0071" w:rsidRDefault="001123DD" w:rsidP="004F0071">
      <w:pPr>
        <w:pStyle w:val="oancuaDanhsach"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nhập </w:t>
      </w:r>
      <w:r w:rsidR="00AB3DCD">
        <w:rPr>
          <w:lang w:val="en-US"/>
        </w:rPr>
        <w:t>các thông tin cho sân bay trung gian</w:t>
      </w:r>
      <w:r w:rsidR="00A624D6">
        <w:rPr>
          <w:lang w:val="en-US"/>
        </w:rPr>
        <w:t xml:space="preserve"> để</w:t>
      </w:r>
      <w:r w:rsidR="00807CE6">
        <w:rPr>
          <w:lang w:val="en-US"/>
        </w:rPr>
        <w:t xml:space="preserve"> thêm</w:t>
      </w:r>
      <w:r>
        <w:rPr>
          <w:lang w:val="en-US"/>
        </w:rPr>
        <w:t xml:space="preserve"> hoặc cập nhật </w:t>
      </w:r>
      <w:r w:rsidR="00807CE6">
        <w:rPr>
          <w:lang w:val="en-US"/>
        </w:rPr>
        <w:t>sân bay trung gian của các chuy</w:t>
      </w:r>
      <w:r w:rsidR="0034301F">
        <w:rPr>
          <w:lang w:val="en-US"/>
        </w:rPr>
        <w:t>ến</w:t>
      </w:r>
      <w:r w:rsidR="00807CE6">
        <w:rPr>
          <w:lang w:val="en-US"/>
        </w:rPr>
        <w:t xml:space="preserve"> bay</w:t>
      </w:r>
      <w:r w:rsidR="000366C1">
        <w:rPr>
          <w:lang w:val="en-US"/>
        </w:rPr>
        <w:t>.</w:t>
      </w:r>
    </w:p>
    <w:p w14:paraId="573EDCEE" w14:textId="62587157" w:rsidR="00494D9D" w:rsidRDefault="00AB3DCD" w:rsidP="004F0071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Nếu người dùng bỏ trống ô được đánh dấu (*), ứng dụng sẽ báo lỗi</w:t>
      </w:r>
      <w:r w:rsidR="0017544E">
        <w:rPr>
          <w:lang w:val="en-US"/>
        </w:rPr>
        <w:t xml:space="preserve"> “Có </w:t>
      </w:r>
      <w:r w:rsidR="006E0EE8">
        <w:rPr>
          <w:lang w:val="en-US"/>
        </w:rPr>
        <w:t xml:space="preserve">ít nhất </w:t>
      </w:r>
      <w:r w:rsidR="0017544E">
        <w:rPr>
          <w:lang w:val="en-US"/>
        </w:rPr>
        <w:t>một ô dấu (*) bị trống”.</w:t>
      </w:r>
    </w:p>
    <w:p w14:paraId="0DB0813F" w14:textId="215E8893" w:rsidR="0017544E" w:rsidRDefault="0017544E" w:rsidP="004F0071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Nếu người dùng nhập </w:t>
      </w:r>
      <w:r w:rsidR="00FF286A">
        <w:rPr>
          <w:lang w:val="en-US"/>
        </w:rPr>
        <w:t>ký tự chữ vào ô “Thời gian dừng (*)”, ứng dụng sẽ báo lỗi “</w:t>
      </w:r>
      <w:r w:rsidR="00D54C6E">
        <w:rPr>
          <w:lang w:val="en-US"/>
        </w:rPr>
        <w:t>Thời gian dừng phải là số nguyên”.</w:t>
      </w:r>
    </w:p>
    <w:p w14:paraId="3021C18D" w14:textId="77777777" w:rsidR="00494D9D" w:rsidRDefault="00494D9D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7A3377F4" w14:textId="2B69C931" w:rsidR="0052290E" w:rsidRDefault="00446793" w:rsidP="0052290E">
      <w:pPr>
        <w:pStyle w:val="u2"/>
        <w:rPr>
          <w:lang w:val="en-US"/>
        </w:rPr>
      </w:pPr>
      <w:bookmarkStart w:id="19" w:name="_Toc106657168"/>
      <w:r w:rsidRPr="00491096">
        <w:rPr>
          <w:lang w:val="en-US"/>
        </w:rPr>
        <w:lastRenderedPageBreak/>
        <w:t>Tạo/Cập nhật</w:t>
      </w:r>
      <w:r>
        <w:rPr>
          <w:lang w:val="en-US"/>
        </w:rPr>
        <w:t xml:space="preserve"> chuyến bay</w:t>
      </w:r>
      <w:bookmarkEnd w:id="19"/>
    </w:p>
    <w:p w14:paraId="238DB8E3" w14:textId="77777777" w:rsidR="0052290E" w:rsidRDefault="0052290E" w:rsidP="0052290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3DDAC48C" w14:textId="7D260918" w:rsidR="00494D9D" w:rsidRPr="00494D9D" w:rsidRDefault="00ED4893" w:rsidP="00494D9D">
      <w:pPr>
        <w:rPr>
          <w:lang w:val="en-US"/>
        </w:rPr>
      </w:pPr>
      <w:r>
        <w:rPr>
          <w:noProof/>
        </w:rPr>
        <w:drawing>
          <wp:inline distT="0" distB="0" distL="0" distR="0" wp14:anchorId="3737D59B" wp14:editId="31C517BA">
            <wp:extent cx="5732145" cy="4390390"/>
            <wp:effectExtent l="0" t="0" r="1905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B003" w14:textId="77777777" w:rsidR="0052290E" w:rsidRDefault="0052290E" w:rsidP="0052290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17321FDC" w14:textId="1EFCE95C" w:rsidR="00733A11" w:rsidRDefault="00733A11" w:rsidP="00733A11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nhập các thông tin cho chuyến bay mới (sân bay đi, sân bay đến, ngày giờ bay, thời gian </w:t>
      </w:r>
      <w:proofErr w:type="gramStart"/>
      <w:r>
        <w:rPr>
          <w:lang w:val="en-US"/>
        </w:rPr>
        <w:t>bay,…</w:t>
      </w:r>
      <w:proofErr w:type="gramEnd"/>
      <w:r>
        <w:rPr>
          <w:lang w:val="en-US"/>
        </w:rPr>
        <w:t>)</w:t>
      </w:r>
      <w:r w:rsidR="00AD3D81">
        <w:rPr>
          <w:lang w:val="en-US"/>
        </w:rPr>
        <w:t xml:space="preserve"> </w:t>
      </w:r>
      <w:r w:rsidR="00D54C6E">
        <w:rPr>
          <w:lang w:val="en-US"/>
        </w:rPr>
        <w:t>và</w:t>
      </w:r>
      <w:r w:rsidR="00AD3D81">
        <w:rPr>
          <w:lang w:val="en-US"/>
        </w:rPr>
        <w:t xml:space="preserve"> thêm thông tin cho các sân bay trung gian </w:t>
      </w:r>
      <w:r w:rsidR="00D54C6E">
        <w:rPr>
          <w:lang w:val="en-US"/>
        </w:rPr>
        <w:t>(</w:t>
      </w:r>
      <w:r w:rsidR="00AD3D81">
        <w:rPr>
          <w:lang w:val="en-US"/>
        </w:rPr>
        <w:t>nếu có</w:t>
      </w:r>
      <w:r w:rsidR="00D54C6E">
        <w:rPr>
          <w:lang w:val="en-US"/>
        </w:rPr>
        <w:t>).</w:t>
      </w:r>
    </w:p>
    <w:p w14:paraId="35CE1365" w14:textId="3262C82B" w:rsidR="002E25B0" w:rsidRDefault="002E25B0" w:rsidP="00733A11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Phần thêm thông tin sân bay trung gian được đề cập tại mục 2.13.</w:t>
      </w:r>
    </w:p>
    <w:p w14:paraId="3560D2B0" w14:textId="58AD693E" w:rsidR="00D62D7F" w:rsidRDefault="00733A11" w:rsidP="00D62D7F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Nếu người dùng bỏ trống ô được đánh dấu (*), ứng dụng sẽ báo lỗi</w:t>
      </w:r>
      <w:r w:rsidR="00D54C6E">
        <w:rPr>
          <w:lang w:val="en-US"/>
        </w:rPr>
        <w:t xml:space="preserve"> </w:t>
      </w:r>
      <w:r w:rsidR="006E0EE8">
        <w:rPr>
          <w:lang w:val="en-US"/>
        </w:rPr>
        <w:t>“Có ít nhất một ô dấu (*) bị trống”.</w:t>
      </w:r>
    </w:p>
    <w:p w14:paraId="4D002C9E" w14:textId="041FB709" w:rsidR="002E25B0" w:rsidRPr="002E25B0" w:rsidRDefault="00B813F1" w:rsidP="002E25B0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Nếu người dùng nhập ký tự chữ vào các ô “Thời gian </w:t>
      </w:r>
      <w:proofErr w:type="gramStart"/>
      <w:r>
        <w:rPr>
          <w:lang w:val="en-US"/>
        </w:rPr>
        <w:t>bay(</w:t>
      </w:r>
      <w:proofErr w:type="gramEnd"/>
      <w:r>
        <w:rPr>
          <w:lang w:val="en-US"/>
        </w:rPr>
        <w:t>*)”, “Số lượng ghế hạng 1 (*)”, “Số lượng ghế hạng 2 (*)”, “Giá vé hạng 1 (*)”, “Giá vé hạng 2 (*)”</w:t>
      </w:r>
      <w:r w:rsidR="002E25B0">
        <w:rPr>
          <w:lang w:val="en-US"/>
        </w:rPr>
        <w:t>, ứng dụng sẽ báo lỗi “Giá trị ô đang nhập phải là số nguyên”.</w:t>
      </w:r>
    </w:p>
    <w:p w14:paraId="13FD23AA" w14:textId="77777777" w:rsidR="00A2742F" w:rsidRDefault="00A2742F">
      <w:pPr>
        <w:widowControl/>
        <w:spacing w:line="240" w:lineRule="auto"/>
        <w:rPr>
          <w:lang w:val="en-US"/>
        </w:rPr>
      </w:pPr>
      <w:r>
        <w:rPr>
          <w:lang w:val="en-US"/>
        </w:rPr>
        <w:br w:type="page"/>
      </w:r>
    </w:p>
    <w:p w14:paraId="1887EE7E" w14:textId="74DB0F83" w:rsidR="0052290E" w:rsidRDefault="00491096" w:rsidP="0052290E">
      <w:pPr>
        <w:pStyle w:val="u2"/>
        <w:rPr>
          <w:lang w:val="en-US"/>
        </w:rPr>
      </w:pPr>
      <w:bookmarkStart w:id="20" w:name="_Toc106657169"/>
      <w:r>
        <w:rPr>
          <w:lang w:val="en-US"/>
        </w:rPr>
        <w:lastRenderedPageBreak/>
        <w:t xml:space="preserve">Tạo/Cập nhật </w:t>
      </w:r>
      <w:r w:rsidRPr="00491096">
        <w:rPr>
          <w:lang w:val="en-US"/>
        </w:rPr>
        <w:t>tài khoản</w:t>
      </w:r>
      <w:bookmarkEnd w:id="20"/>
    </w:p>
    <w:p w14:paraId="31D51E22" w14:textId="77777777" w:rsidR="0052290E" w:rsidRDefault="0052290E" w:rsidP="0052290E">
      <w:pPr>
        <w:pStyle w:val="u3"/>
        <w:rPr>
          <w:lang w:val="en-US"/>
        </w:rPr>
      </w:pPr>
      <w:r>
        <w:rPr>
          <w:lang w:val="en-US"/>
        </w:rPr>
        <w:t>Giao diện chính</w:t>
      </w:r>
    </w:p>
    <w:p w14:paraId="1C9B3923" w14:textId="07827198" w:rsidR="00232627" w:rsidRPr="00232627" w:rsidRDefault="00232627" w:rsidP="00232627">
      <w:pPr>
        <w:rPr>
          <w:lang w:val="en-US"/>
        </w:rPr>
      </w:pPr>
      <w:r>
        <w:rPr>
          <w:noProof/>
        </w:rPr>
        <w:drawing>
          <wp:inline distT="0" distB="0" distL="0" distR="0" wp14:anchorId="324C8DEA" wp14:editId="092F9393">
            <wp:extent cx="5732145" cy="3016885"/>
            <wp:effectExtent l="0" t="0" r="190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9B5E" w14:textId="63C49382" w:rsidR="00AE5C2F" w:rsidRPr="0052290E" w:rsidRDefault="0052290E" w:rsidP="0052290E">
      <w:pPr>
        <w:pStyle w:val="u3"/>
        <w:rPr>
          <w:lang w:val="en-US"/>
        </w:rPr>
      </w:pPr>
      <w:r>
        <w:rPr>
          <w:lang w:val="en-US"/>
        </w:rPr>
        <w:t>Các thao tác và xử lý</w:t>
      </w:r>
    </w:p>
    <w:p w14:paraId="521A2325" w14:textId="12A5DE8F" w:rsidR="00067918" w:rsidRDefault="00067918" w:rsidP="00067918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Người dùng nhập các thông tin cho </w:t>
      </w:r>
      <w:r w:rsidR="005C67E0">
        <w:rPr>
          <w:lang w:val="en-US"/>
        </w:rPr>
        <w:t>tài khoản</w:t>
      </w:r>
      <w:r>
        <w:rPr>
          <w:lang w:val="en-US"/>
        </w:rPr>
        <w:t xml:space="preserve"> mới (</w:t>
      </w:r>
      <w:r w:rsidR="005C67E0">
        <w:rPr>
          <w:lang w:val="en-US"/>
        </w:rPr>
        <w:t xml:space="preserve">tên đăng nhập, mật khẩu, chức </w:t>
      </w:r>
      <w:proofErr w:type="gramStart"/>
      <w:r w:rsidR="005C67E0">
        <w:rPr>
          <w:lang w:val="en-US"/>
        </w:rPr>
        <w:t>vụ,…</w:t>
      </w:r>
      <w:proofErr w:type="gramEnd"/>
      <w:r w:rsidR="005C67E0">
        <w:rPr>
          <w:lang w:val="en-US"/>
        </w:rPr>
        <w:t xml:space="preserve">) </w:t>
      </w:r>
      <w:r>
        <w:rPr>
          <w:lang w:val="en-US"/>
        </w:rPr>
        <w:t xml:space="preserve">cũng như thêm thông tin cho các </w:t>
      </w:r>
      <w:r w:rsidR="007B2BCC">
        <w:rPr>
          <w:lang w:val="en-US"/>
        </w:rPr>
        <w:t>thông tin cá nhân</w:t>
      </w:r>
      <w:r>
        <w:rPr>
          <w:lang w:val="en-US"/>
        </w:rPr>
        <w:t xml:space="preserve"> nếu </w:t>
      </w:r>
      <w:r w:rsidR="007B2BCC">
        <w:rPr>
          <w:lang w:val="en-US"/>
        </w:rPr>
        <w:t>cần</w:t>
      </w:r>
      <w:r w:rsidR="002E25B0">
        <w:rPr>
          <w:lang w:val="en-US"/>
        </w:rPr>
        <w:t>.</w:t>
      </w:r>
    </w:p>
    <w:p w14:paraId="04C4F81E" w14:textId="1765C176" w:rsidR="006C5DDC" w:rsidRDefault="00E571D3" w:rsidP="00067918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Người dùng có thể tick ô Hiện mật khẩu để xem tường minh mật khẩu đã nhập.</w:t>
      </w:r>
    </w:p>
    <w:p w14:paraId="4FC32E6A" w14:textId="5842254A" w:rsidR="00067918" w:rsidRDefault="00067918" w:rsidP="00067918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>Nếu người dùng bỏ trống ô được đánh dấu (*), ứng dụng sẽ báo lỗi</w:t>
      </w:r>
      <w:r w:rsidR="000C58CB">
        <w:rPr>
          <w:lang w:val="en-US"/>
        </w:rPr>
        <w:t xml:space="preserve"> “Có ít nhất một ô dấu (*) bị trống”.</w:t>
      </w:r>
    </w:p>
    <w:p w14:paraId="3D58E0C4" w14:textId="1EA18FBA" w:rsidR="000C58CB" w:rsidRDefault="000C58CB" w:rsidP="00067918">
      <w:pPr>
        <w:pStyle w:val="oancuaDanhsach"/>
        <w:widowControl/>
        <w:numPr>
          <w:ilvl w:val="0"/>
          <w:numId w:val="42"/>
        </w:num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Nếu người dùng </w:t>
      </w:r>
      <w:r w:rsidR="006C5DDC">
        <w:rPr>
          <w:lang w:val="en-US"/>
        </w:rPr>
        <w:t>nhập giá trị hai ô “Mật khẩu (*)” và “Nhập lại mật khẩu (*)” không trùng khớp, ứng dụng sẽ báo lỗi “Mật khẩu không trùng khớp”.</w:t>
      </w:r>
    </w:p>
    <w:p w14:paraId="7767AD82" w14:textId="77777777" w:rsidR="00ED2752" w:rsidRDefault="00ED2752" w:rsidP="00071C41">
      <w:pPr>
        <w:rPr>
          <w:lang w:val="en-US"/>
        </w:rPr>
      </w:pPr>
    </w:p>
    <w:p w14:paraId="0B2B15A6" w14:textId="6DB687D3" w:rsidR="00071C41" w:rsidRPr="00071C41" w:rsidRDefault="00071C41" w:rsidP="00071C41">
      <w:pPr>
        <w:rPr>
          <w:lang w:val="en-US"/>
        </w:rPr>
      </w:pPr>
    </w:p>
    <w:sectPr w:rsidR="00071C41" w:rsidRPr="00071C41" w:rsidSect="00301562">
      <w:headerReference w:type="default" r:id="rId30"/>
      <w:footerReference w:type="default" r:id="rId31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5A165" w14:textId="77777777" w:rsidR="00606E3E" w:rsidRDefault="00606E3E">
      <w:r>
        <w:separator/>
      </w:r>
    </w:p>
  </w:endnote>
  <w:endnote w:type="continuationSeparator" w:id="0">
    <w:p w14:paraId="7F9D1C95" w14:textId="77777777" w:rsidR="00606E3E" w:rsidRDefault="00606E3E">
      <w:r>
        <w:continuationSeparator/>
      </w:r>
    </w:p>
  </w:endnote>
  <w:endnote w:type="continuationNotice" w:id="1">
    <w:p w14:paraId="4723A902" w14:textId="77777777" w:rsidR="00606E3E" w:rsidRDefault="00606E3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F519F" w14:textId="77777777" w:rsidR="008F7BDF" w:rsidRDefault="008F7BDF">
    <w:pPr>
      <w:pStyle w:val="Chntrang"/>
    </w:pPr>
    <w:r w:rsidRPr="004257CD">
      <w:rPr>
        <w:noProof/>
        <w:lang w:val="en-US"/>
      </w:rPr>
      <w:drawing>
        <wp:anchor distT="0" distB="0" distL="114300" distR="114300" simplePos="0" relativeHeight="251658242" behindDoc="0" locked="0" layoutInCell="1" allowOverlap="1" wp14:anchorId="5729FA17" wp14:editId="1D4CF0EF">
          <wp:simplePos x="0" y="0"/>
          <wp:positionH relativeFrom="column">
            <wp:posOffset>-918155</wp:posOffset>
          </wp:positionH>
          <wp:positionV relativeFrom="paragraph">
            <wp:posOffset>-349167</wp:posOffset>
          </wp:positionV>
          <wp:extent cx="8323307" cy="992937"/>
          <wp:effectExtent l="0" t="0" r="0" b="0"/>
          <wp:wrapNone/>
          <wp:docPr id="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 w14:paraId="2B1D9FB0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14:paraId="2B1D9FAE" w14:textId="77777777" w:rsidR="00E95D0C" w:rsidRPr="007A1DE8" w:rsidRDefault="0029393E" w:rsidP="007A1DE8">
          <w:pPr>
            <w:rPr>
              <w:lang w:val="en-US"/>
            </w:rPr>
          </w:pPr>
          <w:r w:rsidRPr="004257CD">
            <w:rPr>
              <w:noProof/>
              <w:lang w:val="en-US"/>
            </w:rPr>
            <w:drawing>
              <wp:anchor distT="0" distB="0" distL="114300" distR="114300" simplePos="0" relativeHeight="251658243" behindDoc="1" locked="0" layoutInCell="1" allowOverlap="1" wp14:anchorId="2B1D9FBA" wp14:editId="0DFFBE9D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-107619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14:paraId="2B1D9FAF" w14:textId="77777777" w:rsidR="00E95D0C" w:rsidRPr="00B871C5" w:rsidRDefault="00E95D0C" w:rsidP="00D234F3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Strang"/>
            </w:rPr>
            <w:fldChar w:fldCharType="begin"/>
          </w:r>
          <w:r>
            <w:rPr>
              <w:rStyle w:val="Strang"/>
            </w:rPr>
            <w:instrText xml:space="preserve">page </w:instrText>
          </w:r>
          <w:r>
            <w:rPr>
              <w:rStyle w:val="Strang"/>
            </w:rPr>
            <w:fldChar w:fldCharType="separate"/>
          </w:r>
          <w:r w:rsidR="00407045">
            <w:rPr>
              <w:rStyle w:val="Strang"/>
              <w:noProof/>
            </w:rPr>
            <w:t>2</w:t>
          </w:r>
          <w:r>
            <w:rPr>
              <w:rStyle w:val="Strang"/>
            </w:rPr>
            <w:fldChar w:fldCharType="end"/>
          </w:r>
        </w:p>
      </w:tc>
    </w:tr>
  </w:tbl>
  <w:p w14:paraId="2B1D9FB1" w14:textId="77777777" w:rsidR="00E95D0C" w:rsidRDefault="00E95D0C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AB86FB" w14:textId="77777777" w:rsidR="00606E3E" w:rsidRDefault="00606E3E">
      <w:r>
        <w:separator/>
      </w:r>
    </w:p>
  </w:footnote>
  <w:footnote w:type="continuationSeparator" w:id="0">
    <w:p w14:paraId="57F13786" w14:textId="77777777" w:rsidR="00606E3E" w:rsidRDefault="00606E3E">
      <w:r>
        <w:continuationSeparator/>
      </w:r>
    </w:p>
  </w:footnote>
  <w:footnote w:type="continuationNotice" w:id="1">
    <w:p w14:paraId="05339BF0" w14:textId="77777777" w:rsidR="00606E3E" w:rsidRDefault="00606E3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602B4" w14:textId="77777777" w:rsidR="008F7BDF" w:rsidRDefault="008F7BDF" w:rsidP="00733A11">
    <w:pPr>
      <w:pStyle w:val="utrang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4128E3" wp14:editId="56F344E6">
              <wp:simplePos x="0" y="0"/>
              <wp:positionH relativeFrom="page">
                <wp:posOffset>-1</wp:posOffset>
              </wp:positionH>
              <wp:positionV relativeFrom="page">
                <wp:posOffset>1</wp:posOffset>
              </wp:positionV>
              <wp:extent cx="1183005" cy="10360550"/>
              <wp:effectExtent l="0" t="0" r="0" b="3175"/>
              <wp:wrapNone/>
              <wp:docPr id="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6055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B311B9" id="Freeform 1" o:spid="_x0000_s1026" style="position:absolute;margin-left:0;margin-top:0;width:93.15pt;height:815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60550;1183005,1036055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8241" behindDoc="0" locked="0" layoutInCell="1" allowOverlap="1" wp14:anchorId="0D07B35B" wp14:editId="4DA7113B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7A427DA4" w14:textId="77777777" w:rsidR="008F7BDF" w:rsidRDefault="008F7BDF" w:rsidP="00733A11">
    <w:pPr>
      <w:pStyle w:val="Tiu"/>
      <w:rPr>
        <w:lang w:val="en-US"/>
      </w:rPr>
    </w:pPr>
  </w:p>
  <w:p w14:paraId="63DAFD01" w14:textId="77777777" w:rsidR="008F7BDF" w:rsidRPr="003B1A2B" w:rsidRDefault="008F7BDF" w:rsidP="00733A11">
    <w:pPr>
      <w:rPr>
        <w:lang w:val="en-US"/>
      </w:rPr>
    </w:pPr>
  </w:p>
  <w:p w14:paraId="6328F617" w14:textId="77777777" w:rsidR="008F7BDF" w:rsidRPr="00F53DBB" w:rsidRDefault="008F7BDF" w:rsidP="00733A11">
    <w:pPr>
      <w:pStyle w:val="ThngthngWeb"/>
      <w:spacing w:before="0" w:beforeAutospacing="0" w:after="0" w:afterAutospacing="0"/>
      <w:jc w:val="center"/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 w:rsidRPr="00F53DBB">
      <w:rPr>
        <w:rFonts w:ascii="Tahoma" w:eastAsia="Tahoma" w:hAnsi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14:paraId="3575AB52" w14:textId="77777777" w:rsidR="008F7BDF" w:rsidRPr="0040293A" w:rsidRDefault="008F7BDF" w:rsidP="00733A11">
    <w:pPr>
      <w:pStyle w:val="utrang"/>
      <w:rPr>
        <w:rFonts w:eastAsia="Tahoma"/>
      </w:rPr>
    </w:pPr>
  </w:p>
  <w:p w14:paraId="7E3A2FE4" w14:textId="77777777" w:rsidR="008F7BDF" w:rsidRPr="003B781A" w:rsidRDefault="008F7BDF" w:rsidP="00733A1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1D9FA6" w14:textId="77777777" w:rsidR="0029393E" w:rsidRDefault="0029393E">
    <w:r w:rsidRPr="004257CD">
      <w:rPr>
        <w:noProof/>
        <w:lang w:val="en-US"/>
      </w:rPr>
      <w:drawing>
        <wp:anchor distT="0" distB="0" distL="114300" distR="114300" simplePos="0" relativeHeight="251658244" behindDoc="1" locked="0" layoutInCell="1" allowOverlap="1" wp14:anchorId="2B1D9FB8" wp14:editId="2BC3B4E7">
          <wp:simplePos x="0" y="0"/>
          <wp:positionH relativeFrom="column">
            <wp:posOffset>-537155</wp:posOffset>
          </wp:positionH>
          <wp:positionV relativeFrom="paragraph">
            <wp:posOffset>-457145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W w:w="946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623"/>
      <w:gridCol w:w="2845"/>
    </w:tblGrid>
    <w:tr w:rsidR="00A84C76" w14:paraId="2B1D9FA9" w14:textId="77777777" w:rsidTr="008D3541">
      <w:tc>
        <w:tcPr>
          <w:tcW w:w="6623" w:type="dxa"/>
          <w:shd w:val="clear" w:color="auto" w:fill="auto"/>
        </w:tcPr>
        <w:p w14:paraId="2B1D9FA7" w14:textId="2F011924" w:rsidR="00A84C76" w:rsidRPr="008D3541" w:rsidRDefault="00A84C76" w:rsidP="00A84C76">
          <w:pPr>
            <w:pStyle w:val="utrang"/>
            <w:rPr>
              <w:color w:val="0000FF"/>
              <w:lang w:val="en-US"/>
            </w:rPr>
          </w:pPr>
          <w:r w:rsidRPr="00666C4F">
            <w:rPr>
              <w:lang w:val="en-US"/>
            </w:rPr>
            <w:t>Phần mềm quản lý bán vé chuyến bay</w:t>
          </w:r>
        </w:p>
      </w:tc>
      <w:tc>
        <w:tcPr>
          <w:tcW w:w="2845" w:type="dxa"/>
          <w:shd w:val="clear" w:color="auto" w:fill="auto"/>
        </w:tcPr>
        <w:p w14:paraId="2B1D9FA8" w14:textId="0DDBD4CE" w:rsidR="00A84C76" w:rsidRPr="008D3541" w:rsidRDefault="00A84C76" w:rsidP="00A84C76">
          <w:pPr>
            <w:pStyle w:val="utrang"/>
            <w:rPr>
              <w:lang w:val="en-US"/>
            </w:rPr>
          </w:pPr>
          <w:r w:rsidRPr="008D3541">
            <w:rPr>
              <w:lang w:val="en-US"/>
            </w:rPr>
            <w:t xml:space="preserve">Phiên bản: </w:t>
          </w:r>
          <w:r w:rsidR="0014299E">
            <w:rPr>
              <w:lang w:val="en-US"/>
            </w:rPr>
            <w:t>1.0</w:t>
          </w:r>
        </w:p>
      </w:tc>
    </w:tr>
    <w:tr w:rsidR="00E95D0C" w14:paraId="2B1D9FAC" w14:textId="77777777" w:rsidTr="008D3541">
      <w:tc>
        <w:tcPr>
          <w:tcW w:w="6623" w:type="dxa"/>
          <w:shd w:val="clear" w:color="auto" w:fill="auto"/>
        </w:tcPr>
        <w:p w14:paraId="2B1D9FAA" w14:textId="77777777" w:rsidR="00E95D0C" w:rsidRPr="008D3541" w:rsidRDefault="00C14AB8" w:rsidP="00767CB6">
          <w:pPr>
            <w:pStyle w:val="utrang"/>
            <w:rPr>
              <w:lang w:val="en-US"/>
            </w:rPr>
          </w:pPr>
          <w:r>
            <w:rPr>
              <w:lang w:val="en-US"/>
            </w:rPr>
            <w:t xml:space="preserve">Thiết kế </w:t>
          </w:r>
          <w:r w:rsidR="00767CB6">
            <w:rPr>
              <w:lang w:val="en-US"/>
            </w:rPr>
            <w:t>giao diện</w:t>
          </w:r>
        </w:p>
      </w:tc>
      <w:tc>
        <w:tcPr>
          <w:tcW w:w="2845" w:type="dxa"/>
          <w:shd w:val="clear" w:color="auto" w:fill="auto"/>
        </w:tcPr>
        <w:p w14:paraId="2B1D9FAB" w14:textId="23C5C5F8" w:rsidR="00E95D0C" w:rsidRPr="008D3541" w:rsidRDefault="00E95D0C">
          <w:pPr>
            <w:pStyle w:val="utrang"/>
            <w:rPr>
              <w:lang w:val="en-US"/>
            </w:rPr>
          </w:pPr>
          <w:r w:rsidRPr="008D3541">
            <w:rPr>
              <w:lang w:val="en-US"/>
            </w:rPr>
            <w:t xml:space="preserve">Ngày: </w:t>
          </w:r>
          <w:r w:rsidR="00B94288" w:rsidRPr="00B419C5">
            <w:rPr>
              <w:rFonts w:eastAsia="SimSun"/>
              <w:lang w:val="en-US"/>
            </w:rPr>
            <w:t>1</w:t>
          </w:r>
          <w:r w:rsidR="00EF497B">
            <w:rPr>
              <w:rFonts w:eastAsia="SimSun"/>
              <w:lang w:val="en-US"/>
            </w:rPr>
            <w:t>8</w:t>
          </w:r>
          <w:r w:rsidR="00B94288" w:rsidRPr="00B419C5">
            <w:rPr>
              <w:rFonts w:eastAsia="SimSun"/>
              <w:lang w:val="en-US"/>
            </w:rPr>
            <w:t>/06/2022</w:t>
          </w:r>
        </w:p>
      </w:tc>
    </w:tr>
  </w:tbl>
  <w:p w14:paraId="2B1D9FAD" w14:textId="77777777" w:rsidR="00E95D0C" w:rsidRPr="007A1DE8" w:rsidRDefault="00E95D0C">
    <w:pPr>
      <w:pStyle w:val="utrang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u1"/>
      <w:lvlText w:val="%1."/>
      <w:legacy w:legacy="1" w:legacySpace="144" w:legacyIndent="0"/>
      <w:lvlJc w:val="left"/>
    </w:lvl>
    <w:lvl w:ilvl="1">
      <w:start w:val="1"/>
      <w:numFmt w:val="decimal"/>
      <w:pStyle w:val="u2"/>
      <w:lvlText w:val="%1.%2"/>
      <w:legacy w:legacy="1" w:legacySpace="144" w:legacyIndent="0"/>
      <w:lvlJc w:val="left"/>
    </w:lvl>
    <w:lvl w:ilvl="2">
      <w:start w:val="1"/>
      <w:numFmt w:val="decimal"/>
      <w:pStyle w:val="u3"/>
      <w:lvlText w:val="%1.%2.%3"/>
      <w:legacy w:legacy="1" w:legacySpace="144" w:legacyIndent="0"/>
      <w:lvlJc w:val="left"/>
    </w:lvl>
    <w:lvl w:ilvl="3">
      <w:start w:val="1"/>
      <w:numFmt w:val="decimal"/>
      <w:pStyle w:val="u4"/>
      <w:lvlText w:val="%1.%2.%3.%4"/>
      <w:legacy w:legacy="1" w:legacySpace="144" w:legacyIndent="0"/>
      <w:lvlJc w:val="left"/>
    </w:lvl>
    <w:lvl w:ilvl="4">
      <w:start w:val="1"/>
      <w:numFmt w:val="decimal"/>
      <w:pStyle w:val="u5"/>
      <w:lvlText w:val="%1.%2.%3.%4.%5"/>
      <w:legacy w:legacy="1" w:legacySpace="144" w:legacyIndent="0"/>
      <w:lvlJc w:val="left"/>
    </w:lvl>
    <w:lvl w:ilvl="5">
      <w:start w:val="1"/>
      <w:numFmt w:val="decimal"/>
      <w:pStyle w:val="u6"/>
      <w:lvlText w:val="%1.%2.%3.%4.%5.%6"/>
      <w:legacy w:legacy="1" w:legacySpace="144" w:legacyIndent="0"/>
      <w:lvlJc w:val="left"/>
    </w:lvl>
    <w:lvl w:ilvl="6">
      <w:start w:val="1"/>
      <w:numFmt w:val="decimal"/>
      <w:pStyle w:val="u7"/>
      <w:lvlText w:val="%1.%2.%3.%4.%5.%6.%7"/>
      <w:legacy w:legacy="1" w:legacySpace="144" w:legacyIndent="0"/>
      <w:lvlJc w:val="left"/>
    </w:lvl>
    <w:lvl w:ilvl="7">
      <w:start w:val="1"/>
      <w:numFmt w:val="decimal"/>
      <w:pStyle w:val="u8"/>
      <w:lvlText w:val="%1.%2.%3.%4.%5.%6.%7.%8"/>
      <w:legacy w:legacy="1" w:legacySpace="144" w:legacyIndent="0"/>
      <w:lvlJc w:val="left"/>
    </w:lvl>
    <w:lvl w:ilvl="8">
      <w:start w:val="1"/>
      <w:numFmt w:val="decimal"/>
      <w:pStyle w:val="u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EEA6AD2"/>
    <w:multiLevelType w:val="hybridMultilevel"/>
    <w:tmpl w:val="A5042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246DA"/>
    <w:multiLevelType w:val="hybridMultilevel"/>
    <w:tmpl w:val="B7E0A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E609A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27B45AC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29CB02D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A2F052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2B8016D6"/>
    <w:multiLevelType w:val="hybridMultilevel"/>
    <w:tmpl w:val="9C863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6876C7"/>
    <w:multiLevelType w:val="hybridMultilevel"/>
    <w:tmpl w:val="9938A7B6"/>
    <w:lvl w:ilvl="0" w:tplc="637878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182DDF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 w15:restartNumberingAfterBreak="0">
    <w:nsid w:val="34A25CA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3C1B197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3" w15:restartNumberingAfterBreak="0">
    <w:nsid w:val="3CCA4D89"/>
    <w:multiLevelType w:val="hybridMultilevel"/>
    <w:tmpl w:val="3EB87112"/>
    <w:lvl w:ilvl="0" w:tplc="637878CC">
      <w:start w:val="4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6B6BA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467C4A5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47415235"/>
    <w:multiLevelType w:val="hybridMultilevel"/>
    <w:tmpl w:val="0068EB28"/>
    <w:lvl w:ilvl="0" w:tplc="637878CC">
      <w:start w:val="1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41308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8DB2B47"/>
    <w:multiLevelType w:val="hybridMultilevel"/>
    <w:tmpl w:val="DD56D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02215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55EC767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1" w15:restartNumberingAfterBreak="0">
    <w:nsid w:val="563B69EC"/>
    <w:multiLevelType w:val="hybridMultilevel"/>
    <w:tmpl w:val="AD263F4E"/>
    <w:lvl w:ilvl="0" w:tplc="04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E34A8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3" w15:restartNumberingAfterBreak="0">
    <w:nsid w:val="5A2F0953"/>
    <w:multiLevelType w:val="singleLevel"/>
    <w:tmpl w:val="76681128"/>
    <w:lvl w:ilvl="0">
      <w:numFmt w:val="bullet"/>
      <w:pStyle w:val="ToDoItem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4" w15:restartNumberingAfterBreak="0">
    <w:nsid w:val="5D067188"/>
    <w:multiLevelType w:val="multilevel"/>
    <w:tmpl w:val="B86C818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25" w15:restartNumberingAfterBreak="0">
    <w:nsid w:val="616936C1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6" w15:restartNumberingAfterBreak="0">
    <w:nsid w:val="623D117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 w15:restartNumberingAfterBreak="0">
    <w:nsid w:val="62496643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8" w15:restartNumberingAfterBreak="0">
    <w:nsid w:val="69E954B9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9" w15:restartNumberingAfterBreak="0">
    <w:nsid w:val="6AD8360A"/>
    <w:multiLevelType w:val="multilevel"/>
    <w:tmpl w:val="B86C818C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30" w15:restartNumberingAfterBreak="0">
    <w:nsid w:val="6C1A01CB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D5943B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72F5738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3E86986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4" w15:restartNumberingAfterBreak="0">
    <w:nsid w:val="74E4221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78411D8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6" w15:restartNumberingAfterBreak="0">
    <w:nsid w:val="799A49D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num w:numId="1" w16cid:durableId="993071861">
    <w:abstractNumId w:val="0"/>
  </w:num>
  <w:num w:numId="2" w16cid:durableId="1349453267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 w16cid:durableId="756900406">
    <w:abstractNumId w:val="22"/>
  </w:num>
  <w:num w:numId="4" w16cid:durableId="991174565">
    <w:abstractNumId w:val="20"/>
  </w:num>
  <w:num w:numId="5" w16cid:durableId="2012830886">
    <w:abstractNumId w:val="23"/>
  </w:num>
  <w:num w:numId="6" w16cid:durableId="828181408">
    <w:abstractNumId w:val="12"/>
  </w:num>
  <w:num w:numId="7" w16cid:durableId="1670597724">
    <w:abstractNumId w:val="25"/>
  </w:num>
  <w:num w:numId="8" w16cid:durableId="1101224104">
    <w:abstractNumId w:val="31"/>
  </w:num>
  <w:num w:numId="9" w16cid:durableId="1588927446">
    <w:abstractNumId w:val="15"/>
  </w:num>
  <w:num w:numId="10" w16cid:durableId="375006485">
    <w:abstractNumId w:val="10"/>
  </w:num>
  <w:num w:numId="11" w16cid:durableId="1726680075">
    <w:abstractNumId w:val="36"/>
  </w:num>
  <w:num w:numId="12" w16cid:durableId="1275405962">
    <w:abstractNumId w:val="32"/>
  </w:num>
  <w:num w:numId="13" w16cid:durableId="117798825">
    <w:abstractNumId w:val="30"/>
  </w:num>
  <w:num w:numId="14" w16cid:durableId="24258654">
    <w:abstractNumId w:val="4"/>
  </w:num>
  <w:num w:numId="15" w16cid:durableId="1857500760">
    <w:abstractNumId w:val="6"/>
  </w:num>
  <w:num w:numId="16" w16cid:durableId="1394810839">
    <w:abstractNumId w:val="28"/>
  </w:num>
  <w:num w:numId="17" w16cid:durableId="1994140693">
    <w:abstractNumId w:val="34"/>
  </w:num>
  <w:num w:numId="18" w16cid:durableId="778792829">
    <w:abstractNumId w:val="14"/>
  </w:num>
  <w:num w:numId="19" w16cid:durableId="1507134076">
    <w:abstractNumId w:val="27"/>
  </w:num>
  <w:num w:numId="20" w16cid:durableId="513155570">
    <w:abstractNumId w:val="33"/>
  </w:num>
  <w:num w:numId="21" w16cid:durableId="1026717165">
    <w:abstractNumId w:val="35"/>
  </w:num>
  <w:num w:numId="22" w16cid:durableId="608664535">
    <w:abstractNumId w:val="11"/>
  </w:num>
  <w:num w:numId="23" w16cid:durableId="648751023">
    <w:abstractNumId w:val="19"/>
  </w:num>
  <w:num w:numId="24" w16cid:durableId="1622149809">
    <w:abstractNumId w:val="7"/>
  </w:num>
  <w:num w:numId="25" w16cid:durableId="611398328">
    <w:abstractNumId w:val="5"/>
  </w:num>
  <w:num w:numId="26" w16cid:durableId="830677522">
    <w:abstractNumId w:val="17"/>
  </w:num>
  <w:num w:numId="27" w16cid:durableId="1456290947">
    <w:abstractNumId w:val="26"/>
  </w:num>
  <w:num w:numId="28" w16cid:durableId="2914472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312017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5524254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189414771">
    <w:abstractNumId w:val="16"/>
  </w:num>
  <w:num w:numId="32" w16cid:durableId="304899169">
    <w:abstractNumId w:val="0"/>
  </w:num>
  <w:num w:numId="33" w16cid:durableId="208305362">
    <w:abstractNumId w:val="0"/>
  </w:num>
  <w:num w:numId="34" w16cid:durableId="893084452">
    <w:abstractNumId w:val="21"/>
  </w:num>
  <w:num w:numId="35" w16cid:durableId="953437781">
    <w:abstractNumId w:val="13"/>
  </w:num>
  <w:num w:numId="36" w16cid:durableId="1267814805">
    <w:abstractNumId w:val="9"/>
  </w:num>
  <w:num w:numId="37" w16cid:durableId="525218204">
    <w:abstractNumId w:val="24"/>
  </w:num>
  <w:num w:numId="38" w16cid:durableId="672338974">
    <w:abstractNumId w:val="29"/>
  </w:num>
  <w:num w:numId="39" w16cid:durableId="1205559622">
    <w:abstractNumId w:val="2"/>
  </w:num>
  <w:num w:numId="40" w16cid:durableId="1059934998">
    <w:abstractNumId w:val="8"/>
  </w:num>
  <w:num w:numId="41" w16cid:durableId="425081713">
    <w:abstractNumId w:val="3"/>
  </w:num>
  <w:num w:numId="42" w16cid:durableId="151892798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hideSpellingErrors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A1DE8"/>
    <w:rsid w:val="0000583C"/>
    <w:rsid w:val="000106C2"/>
    <w:rsid w:val="00020062"/>
    <w:rsid w:val="0002094C"/>
    <w:rsid w:val="00025EE7"/>
    <w:rsid w:val="000366C1"/>
    <w:rsid w:val="00040FDF"/>
    <w:rsid w:val="00050E28"/>
    <w:rsid w:val="00051555"/>
    <w:rsid w:val="000519D9"/>
    <w:rsid w:val="000542E2"/>
    <w:rsid w:val="000577BE"/>
    <w:rsid w:val="00062708"/>
    <w:rsid w:val="00067918"/>
    <w:rsid w:val="000679AA"/>
    <w:rsid w:val="00067C48"/>
    <w:rsid w:val="00071C41"/>
    <w:rsid w:val="000744B9"/>
    <w:rsid w:val="00091B1C"/>
    <w:rsid w:val="000B18F2"/>
    <w:rsid w:val="000B54AF"/>
    <w:rsid w:val="000C0CA8"/>
    <w:rsid w:val="000C58CB"/>
    <w:rsid w:val="000C7780"/>
    <w:rsid w:val="000E6CC2"/>
    <w:rsid w:val="000F7AA9"/>
    <w:rsid w:val="00105676"/>
    <w:rsid w:val="001123DD"/>
    <w:rsid w:val="0011761B"/>
    <w:rsid w:val="001303A6"/>
    <w:rsid w:val="00136973"/>
    <w:rsid w:val="00137571"/>
    <w:rsid w:val="0014299E"/>
    <w:rsid w:val="00150744"/>
    <w:rsid w:val="00155774"/>
    <w:rsid w:val="001609D7"/>
    <w:rsid w:val="00160AD8"/>
    <w:rsid w:val="00173D6B"/>
    <w:rsid w:val="00174513"/>
    <w:rsid w:val="0017544E"/>
    <w:rsid w:val="00175507"/>
    <w:rsid w:val="001759F4"/>
    <w:rsid w:val="00176C93"/>
    <w:rsid w:val="00181F66"/>
    <w:rsid w:val="0018294F"/>
    <w:rsid w:val="001833BA"/>
    <w:rsid w:val="00187AC5"/>
    <w:rsid w:val="00192B24"/>
    <w:rsid w:val="001A1AF5"/>
    <w:rsid w:val="001A254D"/>
    <w:rsid w:val="001A5596"/>
    <w:rsid w:val="001C360E"/>
    <w:rsid w:val="001D38BD"/>
    <w:rsid w:val="001E4454"/>
    <w:rsid w:val="001F4EC1"/>
    <w:rsid w:val="001F738D"/>
    <w:rsid w:val="00213ECB"/>
    <w:rsid w:val="002160F2"/>
    <w:rsid w:val="00221A67"/>
    <w:rsid w:val="00232627"/>
    <w:rsid w:val="00244C52"/>
    <w:rsid w:val="00245A14"/>
    <w:rsid w:val="00247E9E"/>
    <w:rsid w:val="0025384C"/>
    <w:rsid w:val="00254587"/>
    <w:rsid w:val="00257663"/>
    <w:rsid w:val="002609F6"/>
    <w:rsid w:val="00261D2E"/>
    <w:rsid w:val="00262BED"/>
    <w:rsid w:val="0029393E"/>
    <w:rsid w:val="002C5A3B"/>
    <w:rsid w:val="002E1410"/>
    <w:rsid w:val="002E25B0"/>
    <w:rsid w:val="002E470B"/>
    <w:rsid w:val="002E5309"/>
    <w:rsid w:val="002F1879"/>
    <w:rsid w:val="002F1F47"/>
    <w:rsid w:val="00301562"/>
    <w:rsid w:val="003015B7"/>
    <w:rsid w:val="00303403"/>
    <w:rsid w:val="003075CA"/>
    <w:rsid w:val="00310D67"/>
    <w:rsid w:val="0031511D"/>
    <w:rsid w:val="00320724"/>
    <w:rsid w:val="00322D41"/>
    <w:rsid w:val="00333225"/>
    <w:rsid w:val="003355CE"/>
    <w:rsid w:val="003363F5"/>
    <w:rsid w:val="00337BE0"/>
    <w:rsid w:val="0034301F"/>
    <w:rsid w:val="003548A8"/>
    <w:rsid w:val="00356225"/>
    <w:rsid w:val="00357779"/>
    <w:rsid w:val="00363155"/>
    <w:rsid w:val="00363DE3"/>
    <w:rsid w:val="003701D7"/>
    <w:rsid w:val="003747E6"/>
    <w:rsid w:val="00385CDD"/>
    <w:rsid w:val="00386CEC"/>
    <w:rsid w:val="003B243F"/>
    <w:rsid w:val="003C2F0F"/>
    <w:rsid w:val="003C4FB3"/>
    <w:rsid w:val="003D1201"/>
    <w:rsid w:val="003E1F91"/>
    <w:rsid w:val="003E48AD"/>
    <w:rsid w:val="00407045"/>
    <w:rsid w:val="00411559"/>
    <w:rsid w:val="00413816"/>
    <w:rsid w:val="00414153"/>
    <w:rsid w:val="004176B5"/>
    <w:rsid w:val="00435847"/>
    <w:rsid w:val="00446793"/>
    <w:rsid w:val="004607F5"/>
    <w:rsid w:val="00462CC2"/>
    <w:rsid w:val="00491096"/>
    <w:rsid w:val="00494D9D"/>
    <w:rsid w:val="004A3287"/>
    <w:rsid w:val="004B0E7F"/>
    <w:rsid w:val="004B2159"/>
    <w:rsid w:val="004B7CC9"/>
    <w:rsid w:val="004C0AED"/>
    <w:rsid w:val="004C4E8F"/>
    <w:rsid w:val="004C56AB"/>
    <w:rsid w:val="004E04F5"/>
    <w:rsid w:val="004E2168"/>
    <w:rsid w:val="004E337B"/>
    <w:rsid w:val="004E4257"/>
    <w:rsid w:val="004F0071"/>
    <w:rsid w:val="004F167E"/>
    <w:rsid w:val="004F640E"/>
    <w:rsid w:val="00514A70"/>
    <w:rsid w:val="005223CC"/>
    <w:rsid w:val="0052290E"/>
    <w:rsid w:val="0052315A"/>
    <w:rsid w:val="0052446B"/>
    <w:rsid w:val="00557FA3"/>
    <w:rsid w:val="00575FD1"/>
    <w:rsid w:val="00576C03"/>
    <w:rsid w:val="005802A5"/>
    <w:rsid w:val="00583372"/>
    <w:rsid w:val="005904E1"/>
    <w:rsid w:val="005B0C9E"/>
    <w:rsid w:val="005B6405"/>
    <w:rsid w:val="005C5516"/>
    <w:rsid w:val="005C67E0"/>
    <w:rsid w:val="005C75BD"/>
    <w:rsid w:val="005D1CF3"/>
    <w:rsid w:val="005D1D05"/>
    <w:rsid w:val="005E5BD0"/>
    <w:rsid w:val="005F2C86"/>
    <w:rsid w:val="005F5867"/>
    <w:rsid w:val="005F6103"/>
    <w:rsid w:val="0060493B"/>
    <w:rsid w:val="00604DD5"/>
    <w:rsid w:val="00606E3E"/>
    <w:rsid w:val="0062265B"/>
    <w:rsid w:val="006250D8"/>
    <w:rsid w:val="006257BE"/>
    <w:rsid w:val="00632D66"/>
    <w:rsid w:val="0064329D"/>
    <w:rsid w:val="00643E23"/>
    <w:rsid w:val="006447E2"/>
    <w:rsid w:val="00653755"/>
    <w:rsid w:val="00653E6D"/>
    <w:rsid w:val="00664B44"/>
    <w:rsid w:val="0067672E"/>
    <w:rsid w:val="0068189B"/>
    <w:rsid w:val="006855DC"/>
    <w:rsid w:val="006A1C11"/>
    <w:rsid w:val="006A2CDE"/>
    <w:rsid w:val="006B5783"/>
    <w:rsid w:val="006C5A7E"/>
    <w:rsid w:val="006C5DDC"/>
    <w:rsid w:val="006E0EE8"/>
    <w:rsid w:val="006E160F"/>
    <w:rsid w:val="006E186A"/>
    <w:rsid w:val="006E1F05"/>
    <w:rsid w:val="006E420F"/>
    <w:rsid w:val="006E56E2"/>
    <w:rsid w:val="006E6226"/>
    <w:rsid w:val="006F1424"/>
    <w:rsid w:val="00707F25"/>
    <w:rsid w:val="00714438"/>
    <w:rsid w:val="00716D73"/>
    <w:rsid w:val="007176EF"/>
    <w:rsid w:val="00717F92"/>
    <w:rsid w:val="007200DE"/>
    <w:rsid w:val="007338F6"/>
    <w:rsid w:val="00733A11"/>
    <w:rsid w:val="00746CD1"/>
    <w:rsid w:val="007542D8"/>
    <w:rsid w:val="00765443"/>
    <w:rsid w:val="00767CB6"/>
    <w:rsid w:val="00770E14"/>
    <w:rsid w:val="00771417"/>
    <w:rsid w:val="00771733"/>
    <w:rsid w:val="00783731"/>
    <w:rsid w:val="00786DC1"/>
    <w:rsid w:val="007A1DE8"/>
    <w:rsid w:val="007B2BCC"/>
    <w:rsid w:val="007B31F1"/>
    <w:rsid w:val="007B388D"/>
    <w:rsid w:val="007E5F44"/>
    <w:rsid w:val="007E7F03"/>
    <w:rsid w:val="007F21C9"/>
    <w:rsid w:val="007F5C90"/>
    <w:rsid w:val="00801451"/>
    <w:rsid w:val="00807CE6"/>
    <w:rsid w:val="0082202E"/>
    <w:rsid w:val="008243D9"/>
    <w:rsid w:val="00841820"/>
    <w:rsid w:val="00854BA1"/>
    <w:rsid w:val="008625E0"/>
    <w:rsid w:val="0087013C"/>
    <w:rsid w:val="0088013A"/>
    <w:rsid w:val="00883376"/>
    <w:rsid w:val="00883C3A"/>
    <w:rsid w:val="00884038"/>
    <w:rsid w:val="00884540"/>
    <w:rsid w:val="00886162"/>
    <w:rsid w:val="00886D2A"/>
    <w:rsid w:val="00887319"/>
    <w:rsid w:val="00891678"/>
    <w:rsid w:val="008A5CB6"/>
    <w:rsid w:val="008A6B4F"/>
    <w:rsid w:val="008B44FC"/>
    <w:rsid w:val="008B4DDF"/>
    <w:rsid w:val="008B5CFF"/>
    <w:rsid w:val="008C45FF"/>
    <w:rsid w:val="008D3541"/>
    <w:rsid w:val="008E638F"/>
    <w:rsid w:val="008F5C72"/>
    <w:rsid w:val="008F7B6D"/>
    <w:rsid w:val="008F7BDF"/>
    <w:rsid w:val="009005FD"/>
    <w:rsid w:val="00902E00"/>
    <w:rsid w:val="009116EF"/>
    <w:rsid w:val="00911EA4"/>
    <w:rsid w:val="00914B9D"/>
    <w:rsid w:val="00920F34"/>
    <w:rsid w:val="009419D5"/>
    <w:rsid w:val="0095423F"/>
    <w:rsid w:val="00955A63"/>
    <w:rsid w:val="009611E3"/>
    <w:rsid w:val="00965F14"/>
    <w:rsid w:val="00970599"/>
    <w:rsid w:val="00984338"/>
    <w:rsid w:val="0098614C"/>
    <w:rsid w:val="009903CE"/>
    <w:rsid w:val="0099381D"/>
    <w:rsid w:val="009962C2"/>
    <w:rsid w:val="0099744F"/>
    <w:rsid w:val="009B2AFC"/>
    <w:rsid w:val="009C0586"/>
    <w:rsid w:val="009D47B2"/>
    <w:rsid w:val="009E2193"/>
    <w:rsid w:val="009E474A"/>
    <w:rsid w:val="009E65A6"/>
    <w:rsid w:val="009F47F5"/>
    <w:rsid w:val="009F51F3"/>
    <w:rsid w:val="009F60F1"/>
    <w:rsid w:val="00A0304E"/>
    <w:rsid w:val="00A03CC2"/>
    <w:rsid w:val="00A12651"/>
    <w:rsid w:val="00A13D37"/>
    <w:rsid w:val="00A143AB"/>
    <w:rsid w:val="00A14679"/>
    <w:rsid w:val="00A16C3F"/>
    <w:rsid w:val="00A20BB4"/>
    <w:rsid w:val="00A23833"/>
    <w:rsid w:val="00A2742F"/>
    <w:rsid w:val="00A36E8F"/>
    <w:rsid w:val="00A46481"/>
    <w:rsid w:val="00A544E7"/>
    <w:rsid w:val="00A54FF3"/>
    <w:rsid w:val="00A568A3"/>
    <w:rsid w:val="00A60E20"/>
    <w:rsid w:val="00A61887"/>
    <w:rsid w:val="00A624D6"/>
    <w:rsid w:val="00A638EF"/>
    <w:rsid w:val="00A66CAC"/>
    <w:rsid w:val="00A71AAA"/>
    <w:rsid w:val="00A84C76"/>
    <w:rsid w:val="00A8552F"/>
    <w:rsid w:val="00A95159"/>
    <w:rsid w:val="00AA0AED"/>
    <w:rsid w:val="00AA49B5"/>
    <w:rsid w:val="00AB3DCD"/>
    <w:rsid w:val="00AD3D81"/>
    <w:rsid w:val="00AD5E43"/>
    <w:rsid w:val="00AE317B"/>
    <w:rsid w:val="00AE4797"/>
    <w:rsid w:val="00AE5C2F"/>
    <w:rsid w:val="00AF085C"/>
    <w:rsid w:val="00B055E1"/>
    <w:rsid w:val="00B07F47"/>
    <w:rsid w:val="00B419C5"/>
    <w:rsid w:val="00B52B60"/>
    <w:rsid w:val="00B600ED"/>
    <w:rsid w:val="00B813F1"/>
    <w:rsid w:val="00B86929"/>
    <w:rsid w:val="00B871C5"/>
    <w:rsid w:val="00B912BC"/>
    <w:rsid w:val="00B94288"/>
    <w:rsid w:val="00B95F70"/>
    <w:rsid w:val="00BB03AD"/>
    <w:rsid w:val="00BB5444"/>
    <w:rsid w:val="00BC25EF"/>
    <w:rsid w:val="00BD490F"/>
    <w:rsid w:val="00BD6FB1"/>
    <w:rsid w:val="00C14AB8"/>
    <w:rsid w:val="00C4186D"/>
    <w:rsid w:val="00C41C1B"/>
    <w:rsid w:val="00C4233F"/>
    <w:rsid w:val="00C463CE"/>
    <w:rsid w:val="00C7279A"/>
    <w:rsid w:val="00C74D6D"/>
    <w:rsid w:val="00C76028"/>
    <w:rsid w:val="00C77D7A"/>
    <w:rsid w:val="00C96700"/>
    <w:rsid w:val="00C97FF5"/>
    <w:rsid w:val="00CA145C"/>
    <w:rsid w:val="00CA52C8"/>
    <w:rsid w:val="00CA6C27"/>
    <w:rsid w:val="00CA75F9"/>
    <w:rsid w:val="00CB39BC"/>
    <w:rsid w:val="00CB3FD3"/>
    <w:rsid w:val="00CB6E9F"/>
    <w:rsid w:val="00CD0FF1"/>
    <w:rsid w:val="00CE4E91"/>
    <w:rsid w:val="00CF3866"/>
    <w:rsid w:val="00D02D5B"/>
    <w:rsid w:val="00D16116"/>
    <w:rsid w:val="00D1696A"/>
    <w:rsid w:val="00D16BEF"/>
    <w:rsid w:val="00D21C5D"/>
    <w:rsid w:val="00D234F3"/>
    <w:rsid w:val="00D25684"/>
    <w:rsid w:val="00D26C60"/>
    <w:rsid w:val="00D328EA"/>
    <w:rsid w:val="00D353DF"/>
    <w:rsid w:val="00D506D1"/>
    <w:rsid w:val="00D54C6E"/>
    <w:rsid w:val="00D567A9"/>
    <w:rsid w:val="00D608CB"/>
    <w:rsid w:val="00D613DF"/>
    <w:rsid w:val="00D62D7F"/>
    <w:rsid w:val="00D6485F"/>
    <w:rsid w:val="00D650EC"/>
    <w:rsid w:val="00D7340E"/>
    <w:rsid w:val="00D74BCA"/>
    <w:rsid w:val="00D75A42"/>
    <w:rsid w:val="00D850A4"/>
    <w:rsid w:val="00D85802"/>
    <w:rsid w:val="00D8637B"/>
    <w:rsid w:val="00D9319A"/>
    <w:rsid w:val="00D94D9A"/>
    <w:rsid w:val="00DA25B3"/>
    <w:rsid w:val="00DA2A6D"/>
    <w:rsid w:val="00DB3545"/>
    <w:rsid w:val="00DC0D4B"/>
    <w:rsid w:val="00DC1278"/>
    <w:rsid w:val="00DC363E"/>
    <w:rsid w:val="00DC49C8"/>
    <w:rsid w:val="00DC7E76"/>
    <w:rsid w:val="00DD0C46"/>
    <w:rsid w:val="00DD4D3F"/>
    <w:rsid w:val="00DD57E3"/>
    <w:rsid w:val="00DD598D"/>
    <w:rsid w:val="00DD709C"/>
    <w:rsid w:val="00DE05A5"/>
    <w:rsid w:val="00E04DD2"/>
    <w:rsid w:val="00E15C85"/>
    <w:rsid w:val="00E2242A"/>
    <w:rsid w:val="00E421B5"/>
    <w:rsid w:val="00E452AF"/>
    <w:rsid w:val="00E45EFF"/>
    <w:rsid w:val="00E46F56"/>
    <w:rsid w:val="00E510C7"/>
    <w:rsid w:val="00E52603"/>
    <w:rsid w:val="00E55367"/>
    <w:rsid w:val="00E571D3"/>
    <w:rsid w:val="00E6189B"/>
    <w:rsid w:val="00E62F55"/>
    <w:rsid w:val="00E634C2"/>
    <w:rsid w:val="00E6501E"/>
    <w:rsid w:val="00E672FA"/>
    <w:rsid w:val="00E70C7C"/>
    <w:rsid w:val="00E714C5"/>
    <w:rsid w:val="00E71D22"/>
    <w:rsid w:val="00E80E26"/>
    <w:rsid w:val="00E85280"/>
    <w:rsid w:val="00E87F86"/>
    <w:rsid w:val="00E93604"/>
    <w:rsid w:val="00E95D0C"/>
    <w:rsid w:val="00EA04E7"/>
    <w:rsid w:val="00EA6A6A"/>
    <w:rsid w:val="00EB745A"/>
    <w:rsid w:val="00EC0F0A"/>
    <w:rsid w:val="00EC5E1F"/>
    <w:rsid w:val="00EC6E26"/>
    <w:rsid w:val="00ED2752"/>
    <w:rsid w:val="00ED4893"/>
    <w:rsid w:val="00EE3879"/>
    <w:rsid w:val="00EF1C23"/>
    <w:rsid w:val="00EF1E30"/>
    <w:rsid w:val="00EF497B"/>
    <w:rsid w:val="00EF5492"/>
    <w:rsid w:val="00EF6353"/>
    <w:rsid w:val="00F0402F"/>
    <w:rsid w:val="00F105EE"/>
    <w:rsid w:val="00F11DF6"/>
    <w:rsid w:val="00F15A6F"/>
    <w:rsid w:val="00F220F5"/>
    <w:rsid w:val="00F25DBD"/>
    <w:rsid w:val="00F434A8"/>
    <w:rsid w:val="00F53E90"/>
    <w:rsid w:val="00F5688B"/>
    <w:rsid w:val="00F57891"/>
    <w:rsid w:val="00F637FB"/>
    <w:rsid w:val="00F71976"/>
    <w:rsid w:val="00F72DF4"/>
    <w:rsid w:val="00F80BD9"/>
    <w:rsid w:val="00F922FF"/>
    <w:rsid w:val="00F93BD1"/>
    <w:rsid w:val="00FA2327"/>
    <w:rsid w:val="00FB3FFD"/>
    <w:rsid w:val="00FD74C9"/>
    <w:rsid w:val="00FF286A"/>
    <w:rsid w:val="00FF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B1D9F46"/>
  <w15:docId w15:val="{69FCA7C6-2FA0-4156-A7E1-EA5EE2F91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Binhthng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u1">
    <w:name w:val="heading 1"/>
    <w:aliases w:val="Heading 1 new"/>
    <w:basedOn w:val="Binhthng"/>
    <w:next w:val="Binhthng"/>
    <w:qFormat/>
    <w:pPr>
      <w:keepNext/>
      <w:numPr>
        <w:numId w:val="1"/>
      </w:numPr>
      <w:spacing w:before="120" w:after="60"/>
      <w:outlineLvl w:val="0"/>
    </w:pPr>
    <w:rPr>
      <w:rFonts w:ascii="Arial" w:hAnsi="Arial"/>
      <w:b/>
    </w:rPr>
  </w:style>
  <w:style w:type="paragraph" w:styleId="u2">
    <w:name w:val="heading 2"/>
    <w:basedOn w:val="u1"/>
    <w:next w:val="Binhthng"/>
    <w:qFormat/>
    <w:rsid w:val="00AD5E43"/>
    <w:pPr>
      <w:numPr>
        <w:ilvl w:val="1"/>
      </w:numPr>
      <w:outlineLvl w:val="1"/>
    </w:pPr>
    <w:rPr>
      <w:sz w:val="22"/>
    </w:rPr>
  </w:style>
  <w:style w:type="paragraph" w:styleId="u3">
    <w:name w:val="heading 3"/>
    <w:basedOn w:val="u1"/>
    <w:next w:val="Binhthng"/>
    <w:qFormat/>
    <w:rsid w:val="00576C03"/>
    <w:pPr>
      <w:numPr>
        <w:ilvl w:val="2"/>
      </w:numPr>
      <w:outlineLvl w:val="2"/>
    </w:pPr>
    <w:rPr>
      <w:b w:val="0"/>
      <w:i/>
      <w:sz w:val="22"/>
    </w:rPr>
  </w:style>
  <w:style w:type="paragraph" w:styleId="u4">
    <w:name w:val="heading 4"/>
    <w:basedOn w:val="u1"/>
    <w:next w:val="Binhthng"/>
    <w:qFormat/>
    <w:pPr>
      <w:numPr>
        <w:ilvl w:val="3"/>
      </w:numPr>
      <w:outlineLvl w:val="3"/>
    </w:pPr>
    <w:rPr>
      <w:b w:val="0"/>
      <w:sz w:val="20"/>
    </w:rPr>
  </w:style>
  <w:style w:type="paragraph" w:styleId="u5">
    <w:name w:val="heading 5"/>
    <w:basedOn w:val="Binhthng"/>
    <w:next w:val="Binhthng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u6">
    <w:name w:val="heading 6"/>
    <w:basedOn w:val="Binhthng"/>
    <w:next w:val="Binhthng"/>
    <w:qFormat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u7">
    <w:name w:val="heading 7"/>
    <w:basedOn w:val="Binhthng"/>
    <w:next w:val="Binhthng"/>
    <w:qFormat/>
    <w:pPr>
      <w:numPr>
        <w:ilvl w:val="6"/>
        <w:numId w:val="1"/>
      </w:numPr>
      <w:spacing w:before="240" w:after="60"/>
      <w:outlineLvl w:val="6"/>
    </w:pPr>
  </w:style>
  <w:style w:type="paragraph" w:styleId="u8">
    <w:name w:val="heading 8"/>
    <w:basedOn w:val="Binhthng"/>
    <w:next w:val="Binhthng"/>
    <w:qFormat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u9">
    <w:name w:val="heading 9"/>
    <w:basedOn w:val="Binhthng"/>
    <w:next w:val="Binhthng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Paragraph2">
    <w:name w:val="Paragraph2"/>
    <w:basedOn w:val="Binhthng"/>
    <w:pPr>
      <w:spacing w:before="80"/>
      <w:ind w:left="720"/>
      <w:jc w:val="both"/>
    </w:pPr>
    <w:rPr>
      <w:color w:val="000000"/>
      <w:lang w:val="en-AU"/>
    </w:rPr>
  </w:style>
  <w:style w:type="paragraph" w:styleId="Tiu">
    <w:name w:val="Title"/>
    <w:basedOn w:val="Binhthng"/>
    <w:next w:val="Binhthng"/>
    <w:link w:val="Tiu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iuphu">
    <w:name w:val="Subtitle"/>
    <w:basedOn w:val="Binhthng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ThutlBinhthng">
    <w:name w:val="Normal Indent"/>
    <w:basedOn w:val="Binhthng"/>
    <w:pPr>
      <w:ind w:left="900" w:hanging="900"/>
    </w:pPr>
  </w:style>
  <w:style w:type="paragraph" w:styleId="Mucluc1">
    <w:name w:val="toc 1"/>
    <w:basedOn w:val="Binhthng"/>
    <w:next w:val="Binhthng"/>
    <w:uiPriority w:val="39"/>
    <w:pPr>
      <w:tabs>
        <w:tab w:val="right" w:pos="9360"/>
      </w:tabs>
      <w:spacing w:before="240" w:after="60"/>
      <w:ind w:right="720"/>
    </w:pPr>
  </w:style>
  <w:style w:type="paragraph" w:styleId="Mucluc2">
    <w:name w:val="toc 2"/>
    <w:basedOn w:val="Binhthng"/>
    <w:next w:val="Binhthng"/>
    <w:uiPriority w:val="39"/>
    <w:pPr>
      <w:tabs>
        <w:tab w:val="right" w:pos="9360"/>
      </w:tabs>
      <w:ind w:left="432" w:right="720"/>
    </w:pPr>
  </w:style>
  <w:style w:type="paragraph" w:styleId="Mucluc3">
    <w:name w:val="toc 3"/>
    <w:basedOn w:val="Binhthng"/>
    <w:next w:val="Binhthng"/>
    <w:semiHidden/>
    <w:pPr>
      <w:tabs>
        <w:tab w:val="right" w:pos="9360"/>
      </w:tabs>
      <w:ind w:left="864"/>
    </w:pPr>
  </w:style>
  <w:style w:type="paragraph" w:styleId="utrang">
    <w:name w:val="header"/>
    <w:basedOn w:val="Binhthng"/>
    <w:link w:val="utrangChar"/>
    <w:uiPriority w:val="99"/>
    <w:pPr>
      <w:tabs>
        <w:tab w:val="center" w:pos="4320"/>
        <w:tab w:val="right" w:pos="8640"/>
      </w:tabs>
    </w:pPr>
  </w:style>
  <w:style w:type="paragraph" w:styleId="Chntrang">
    <w:name w:val="footer"/>
    <w:basedOn w:val="Binhthng"/>
    <w:pPr>
      <w:tabs>
        <w:tab w:val="center" w:pos="4320"/>
        <w:tab w:val="right" w:pos="8640"/>
      </w:tabs>
    </w:pPr>
  </w:style>
  <w:style w:type="character" w:styleId="Strang">
    <w:name w:val="page number"/>
    <w:basedOn w:val="Phngmcinhcuaoanvn"/>
  </w:style>
  <w:style w:type="paragraph" w:customStyle="1" w:styleId="Bullet2">
    <w:name w:val="Bullet2"/>
    <w:basedOn w:val="Binhthng"/>
    <w:pPr>
      <w:ind w:left="1440" w:hanging="360"/>
    </w:pPr>
    <w:rPr>
      <w:color w:val="000080"/>
    </w:rPr>
  </w:style>
  <w:style w:type="paragraph" w:customStyle="1" w:styleId="Paragraph1">
    <w:name w:val="Paragraph1"/>
    <w:basedOn w:val="Binhthng"/>
    <w:pPr>
      <w:spacing w:before="80" w:line="240" w:lineRule="auto"/>
      <w:jc w:val="both"/>
    </w:pPr>
  </w:style>
  <w:style w:type="paragraph" w:customStyle="1" w:styleId="Tabletext">
    <w:name w:val="Tabletext"/>
    <w:basedOn w:val="Binhthng"/>
    <w:pPr>
      <w:keepLines/>
      <w:spacing w:after="120"/>
    </w:pPr>
  </w:style>
  <w:style w:type="paragraph" w:styleId="ThnVnban">
    <w:name w:val="Body Text"/>
    <w:basedOn w:val="Binhthng"/>
    <w:pPr>
      <w:keepLines/>
      <w:spacing w:after="120"/>
      <w:ind w:left="720"/>
    </w:pPr>
  </w:style>
  <w:style w:type="paragraph" w:customStyle="1" w:styleId="Paragraph3">
    <w:name w:val="Paragraph3"/>
    <w:basedOn w:val="Paragraph1"/>
    <w:pPr>
      <w:ind w:left="1530"/>
    </w:pPr>
  </w:style>
  <w:style w:type="paragraph" w:customStyle="1" w:styleId="Bullet1">
    <w:name w:val="Bullet1"/>
    <w:basedOn w:val="Binhthng"/>
    <w:pPr>
      <w:ind w:left="720" w:hanging="432"/>
    </w:pPr>
  </w:style>
  <w:style w:type="character" w:styleId="ThamchiuCcchu">
    <w:name w:val="footnote reference"/>
    <w:semiHidden/>
    <w:rPr>
      <w:sz w:val="20"/>
      <w:vertAlign w:val="superscript"/>
    </w:rPr>
  </w:style>
  <w:style w:type="paragraph" w:styleId="VnbanCcchu">
    <w:name w:val="footnote text"/>
    <w:basedOn w:val="Binhthng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antailiu">
    <w:name w:val="Document Map"/>
    <w:basedOn w:val="Binhthng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Paragraph1"/>
    <w:pPr>
      <w:ind w:left="2250"/>
    </w:pPr>
  </w:style>
  <w:style w:type="paragraph" w:styleId="Mucluc4">
    <w:name w:val="toc 4"/>
    <w:basedOn w:val="Binhthng"/>
    <w:next w:val="Binhthng"/>
    <w:semiHidden/>
    <w:pPr>
      <w:ind w:left="600"/>
    </w:pPr>
  </w:style>
  <w:style w:type="paragraph" w:styleId="Mucluc5">
    <w:name w:val="toc 5"/>
    <w:basedOn w:val="Binhthng"/>
    <w:next w:val="Binhthng"/>
    <w:semiHidden/>
    <w:pPr>
      <w:ind w:left="800"/>
    </w:pPr>
  </w:style>
  <w:style w:type="paragraph" w:styleId="Mucluc6">
    <w:name w:val="toc 6"/>
    <w:basedOn w:val="Binhthng"/>
    <w:next w:val="Binhthng"/>
    <w:semiHidden/>
    <w:pPr>
      <w:ind w:left="1000"/>
    </w:pPr>
  </w:style>
  <w:style w:type="paragraph" w:styleId="Mucluc7">
    <w:name w:val="toc 7"/>
    <w:basedOn w:val="Binhthng"/>
    <w:next w:val="Binhthng"/>
    <w:semiHidden/>
    <w:pPr>
      <w:ind w:left="1200"/>
    </w:pPr>
  </w:style>
  <w:style w:type="paragraph" w:styleId="Mucluc8">
    <w:name w:val="toc 8"/>
    <w:basedOn w:val="Binhthng"/>
    <w:next w:val="Binhthng"/>
    <w:semiHidden/>
    <w:pPr>
      <w:ind w:left="1400"/>
    </w:pPr>
  </w:style>
  <w:style w:type="paragraph" w:styleId="Mucluc9">
    <w:name w:val="toc 9"/>
    <w:basedOn w:val="Binhthng"/>
    <w:next w:val="Binhthng"/>
    <w:semiHidden/>
    <w:pPr>
      <w:ind w:left="1600"/>
    </w:pPr>
  </w:style>
  <w:style w:type="paragraph" w:styleId="Thnvnban2">
    <w:name w:val="Body Text 2"/>
    <w:basedOn w:val="Binhthng"/>
    <w:pPr>
      <w:widowControl/>
      <w:spacing w:line="240" w:lineRule="auto"/>
    </w:pPr>
    <w:rPr>
      <w:snapToGrid w:val="0"/>
      <w:sz w:val="28"/>
    </w:rPr>
  </w:style>
  <w:style w:type="paragraph" w:styleId="Thnvnban3">
    <w:name w:val="Body Text 3"/>
    <w:basedOn w:val="Binhthng"/>
    <w:pPr>
      <w:widowControl/>
      <w:spacing w:line="240" w:lineRule="auto"/>
    </w:pPr>
    <w:rPr>
      <w:snapToGrid w:val="0"/>
    </w:rPr>
  </w:style>
  <w:style w:type="paragraph" w:customStyle="1" w:styleId="ToDoItem">
    <w:name w:val="To Do Item"/>
    <w:basedOn w:val="Binhthng"/>
    <w:pPr>
      <w:numPr>
        <w:numId w:val="5"/>
      </w:numPr>
    </w:pPr>
  </w:style>
  <w:style w:type="character" w:customStyle="1" w:styleId="SoDAField">
    <w:name w:val="SoDA Field"/>
    <w:rPr>
      <w:color w:val="0000FF"/>
    </w:rPr>
  </w:style>
  <w:style w:type="table" w:styleId="LiBang">
    <w:name w:val="Table Grid"/>
    <w:basedOn w:val="BangThngthng"/>
    <w:rsid w:val="007A1DE8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iuktni">
    <w:name w:val="Hyperlink"/>
    <w:uiPriority w:val="99"/>
    <w:rsid w:val="00A23833"/>
    <w:rPr>
      <w:color w:val="0000FF"/>
      <w:u w:val="single"/>
    </w:rPr>
  </w:style>
  <w:style w:type="character" w:customStyle="1" w:styleId="TiuChar">
    <w:name w:val="Tiêu đề Char"/>
    <w:link w:val="Tiu"/>
    <w:rsid w:val="00A23833"/>
    <w:rPr>
      <w:rFonts w:ascii="Arial" w:hAnsi="Arial"/>
      <w:b/>
      <w:sz w:val="36"/>
      <w:lang w:val="vi-VN"/>
    </w:rPr>
  </w:style>
  <w:style w:type="paragraph" w:styleId="Bongchuthich">
    <w:name w:val="Balloon Text"/>
    <w:basedOn w:val="Binhthng"/>
    <w:link w:val="BongchuthichChar"/>
    <w:rsid w:val="00D328E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ongchuthichChar">
    <w:name w:val="Bóng chú thích Char"/>
    <w:basedOn w:val="Phngmcinhcuaoanvn"/>
    <w:link w:val="Bongchuthich"/>
    <w:rsid w:val="00D328EA"/>
    <w:rPr>
      <w:rFonts w:ascii="Tahoma" w:hAnsi="Tahoma" w:cs="Tahoma"/>
      <w:sz w:val="16"/>
      <w:szCs w:val="16"/>
      <w:lang w:val="vi-VN"/>
    </w:rPr>
  </w:style>
  <w:style w:type="paragraph" w:styleId="ThngthngWeb">
    <w:name w:val="Normal (Web)"/>
    <w:basedOn w:val="Binhthng"/>
    <w:uiPriority w:val="99"/>
    <w:unhideWhenUsed/>
    <w:rsid w:val="00D328EA"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character" w:customStyle="1" w:styleId="utrangChar">
    <w:name w:val="Đầu trang Char"/>
    <w:basedOn w:val="Phngmcinhcuaoanvn"/>
    <w:link w:val="utrang"/>
    <w:uiPriority w:val="99"/>
    <w:rsid w:val="0029393E"/>
    <w:rPr>
      <w:sz w:val="24"/>
      <w:lang w:val="vi-VN"/>
    </w:rPr>
  </w:style>
  <w:style w:type="paragraph" w:styleId="oancuaDanhsach">
    <w:name w:val="List Paragraph"/>
    <w:basedOn w:val="Binhthng"/>
    <w:uiPriority w:val="34"/>
    <w:qFormat/>
    <w:rsid w:val="00EE3879"/>
    <w:pPr>
      <w:ind w:left="720"/>
      <w:contextualSpacing/>
    </w:pPr>
  </w:style>
  <w:style w:type="character" w:styleId="Nhnmanh">
    <w:name w:val="Emphasis"/>
    <w:basedOn w:val="Phngmcinhcuaoanvn"/>
    <w:qFormat/>
    <w:rsid w:val="002576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eader" Target="header1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RUP511b12\wordtmpl\templates\req\Vis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Vision.dot</Template>
  <TotalTime>312</TotalTime>
  <Pages>21</Pages>
  <Words>1659</Words>
  <Characters>9457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Phát biểu bài toán đăng ký học phần</vt:lpstr>
    </vt:vector>
  </TitlesOfParts>
  <Company>HCMUNS</Company>
  <LinksUpToDate>false</LinksUpToDate>
  <CharactersWithSpaces>11094</CharactersWithSpaces>
  <SharedDoc>false</SharedDoc>
  <HLinks>
    <vt:vector size="102" baseType="variant"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_Toc106657169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_Toc106657168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_Toc106657167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_Toc106657166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_Toc106657165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_Toc106657164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_Toc106657163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_Toc106657162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_Toc106657161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_Toc106657160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_Toc106657159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_Toc106657158</vt:lpwstr>
      </vt:variant>
      <vt:variant>
        <vt:i4>1245235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_Toc106657157</vt:lpwstr>
      </vt:variant>
      <vt:variant>
        <vt:i4>1245235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_Toc106657156</vt:lpwstr>
      </vt:variant>
      <vt:variant>
        <vt:i4>1245235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_Toc106657155</vt:lpwstr>
      </vt:variant>
      <vt:variant>
        <vt:i4>1245235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_Toc106657154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_Toc106657153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Phát biểu bài toán đăng ký học phần</dc:title>
  <dc:subject>OOAD v4.2</dc:subject>
  <dc:creator>Huỳnh Trung Đông</dc:creator>
  <cp:keywords/>
  <cp:lastModifiedBy>PHAN ĐẶNG DIỄM UYÊN</cp:lastModifiedBy>
  <cp:revision>323</cp:revision>
  <cp:lastPrinted>2013-12-07T15:58:00Z</cp:lastPrinted>
  <dcterms:created xsi:type="dcterms:W3CDTF">2013-10-13T11:17:00Z</dcterms:created>
  <dcterms:modified xsi:type="dcterms:W3CDTF">2022-06-24T10:49:00Z</dcterms:modified>
</cp:coreProperties>
</file>